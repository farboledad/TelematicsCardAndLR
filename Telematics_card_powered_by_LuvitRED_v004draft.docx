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9E564C" w:rsidP="009473F3">
                    <w:pPr>
                      <w:pStyle w:val="Title"/>
                      <w:rPr>
                        <w:b w:val="0"/>
                        <w:noProof/>
                        <w:szCs w:val="72"/>
                        <w:lang w:val="en-US"/>
                      </w:rPr>
                    </w:pPr>
                    <w:r>
                      <w:rPr>
                        <w:noProof/>
                        <w:szCs w:val="72"/>
                        <w:lang w:val="en-US"/>
                      </w:rPr>
                      <w:t>Telematics card powered by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0719EE"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DD7A22" w:rsidRPr="00FF5304" w:rsidRDefault="00DD7A22" w:rsidP="00004FCF">
                          <w:pPr>
                            <w:rPr>
                              <w:b/>
                              <w:color w:val="969696" w:themeColor="accent3"/>
                              <w:sz w:val="36"/>
                              <w:szCs w:val="36"/>
                            </w:rPr>
                          </w:pPr>
                          <w:r>
                            <w:rPr>
                              <w:b/>
                              <w:color w:val="969696" w:themeColor="accent3"/>
                              <w:sz w:val="36"/>
                              <w:szCs w:val="36"/>
                            </w:rPr>
                            <w:t>Franco Arboleda</w:t>
                          </w:r>
                        </w:p>
                      </w:sdtContent>
                    </w:sdt>
                    <w:p w:rsidR="00DD7A22" w:rsidRPr="00FF5304" w:rsidRDefault="00DD7A22"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Pr>
                          <w:b/>
                          <w:noProof/>
                          <w:color w:val="969696" w:themeColor="accent3"/>
                          <w:sz w:val="36"/>
                          <w:szCs w:val="36"/>
                        </w:rPr>
                        <w:t>12-Nov-15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E44E70" w:rsidRDefault="000719EE">
          <w:pPr>
            <w:pStyle w:val="TOC1"/>
            <w:rPr>
              <w:rFonts w:asciiTheme="minorHAnsi" w:eastAsiaTheme="minorEastAsia" w:hAnsiTheme="minorHAnsi" w:cstheme="minorBidi"/>
              <w:bCs w:val="0"/>
              <w:color w:val="auto"/>
              <w:sz w:val="22"/>
              <w:szCs w:val="22"/>
              <w:lang w:val="en-US"/>
            </w:rPr>
          </w:pPr>
          <w:r w:rsidRPr="000719EE">
            <w:rPr>
              <w:bCs w:val="0"/>
              <w:lang w:val="en-US"/>
            </w:rPr>
            <w:fldChar w:fldCharType="begin"/>
          </w:r>
          <w:r w:rsidR="00133131" w:rsidRPr="00A241F8">
            <w:rPr>
              <w:bCs w:val="0"/>
              <w:lang w:val="en-US"/>
            </w:rPr>
            <w:instrText xml:space="preserve"> TOC \o "1-3" \u </w:instrText>
          </w:r>
          <w:r w:rsidRPr="000719EE">
            <w:rPr>
              <w:bCs w:val="0"/>
              <w:lang w:val="en-US"/>
            </w:rPr>
            <w:fldChar w:fldCharType="separate"/>
          </w:r>
          <w:r w:rsidR="00E44E70">
            <w:t>1</w:t>
          </w:r>
          <w:r w:rsidR="00E44E70">
            <w:rPr>
              <w:rFonts w:asciiTheme="minorHAnsi" w:eastAsiaTheme="minorEastAsia" w:hAnsiTheme="minorHAnsi" w:cstheme="minorBidi"/>
              <w:bCs w:val="0"/>
              <w:color w:val="auto"/>
              <w:sz w:val="22"/>
              <w:szCs w:val="22"/>
              <w:lang w:val="en-US"/>
            </w:rPr>
            <w:tab/>
          </w:r>
          <w:r w:rsidR="00E44E70">
            <w:t>Introduction</w:t>
          </w:r>
          <w:r w:rsidR="00E44E70">
            <w:tab/>
          </w:r>
          <w:r w:rsidR="00E44E70">
            <w:fldChar w:fldCharType="begin"/>
          </w:r>
          <w:r w:rsidR="00E44E70">
            <w:instrText xml:space="preserve"> PAGEREF _Toc435099380 \h </w:instrText>
          </w:r>
          <w:r w:rsidR="00E44E70">
            <w:fldChar w:fldCharType="separate"/>
          </w:r>
          <w:r w:rsidR="00E44E70">
            <w:t>3</w:t>
          </w:r>
          <w:r w:rsidR="00E44E70">
            <w:fldChar w:fldCharType="end"/>
          </w:r>
        </w:p>
        <w:p w:rsidR="00E44E70" w:rsidRDefault="00E44E70">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_Toc435099381 \h </w:instrText>
          </w:r>
          <w:r>
            <w:fldChar w:fldCharType="separate"/>
          </w:r>
          <w:r>
            <w:t>5</w:t>
          </w:r>
          <w:r>
            <w:fldChar w:fldCharType="end"/>
          </w:r>
        </w:p>
        <w:p w:rsidR="00E44E70" w:rsidRDefault="00E44E70">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_Toc435099382 \h </w:instrText>
          </w:r>
          <w:r>
            <w:fldChar w:fldCharType="separate"/>
          </w:r>
          <w:r>
            <w:t>9</w:t>
          </w:r>
          <w:r>
            <w:fldChar w:fldCharType="end"/>
          </w:r>
        </w:p>
        <w:p w:rsidR="00E44E70" w:rsidRDefault="00E44E70">
          <w:pPr>
            <w:pStyle w:val="TOC3"/>
            <w:rPr>
              <w:rFonts w:eastAsiaTheme="minorEastAsia"/>
              <w:color w:val="auto"/>
              <w:sz w:val="22"/>
            </w:rPr>
          </w:pPr>
          <w:r>
            <w:t>2.1.1</w:t>
          </w:r>
          <w:r>
            <w:rPr>
              <w:rFonts w:eastAsiaTheme="minorEastAsia"/>
              <w:color w:val="auto"/>
              <w:sz w:val="22"/>
            </w:rPr>
            <w:tab/>
          </w:r>
          <w:r>
            <w:t>Verifying if firewall hole is opened by LuvitRED</w:t>
          </w:r>
          <w:r>
            <w:tab/>
          </w:r>
          <w:r>
            <w:fldChar w:fldCharType="begin"/>
          </w:r>
          <w:r>
            <w:instrText xml:space="preserve"> PAGEREF _Toc435099383 \h </w:instrText>
          </w:r>
          <w:r>
            <w:fldChar w:fldCharType="separate"/>
          </w:r>
          <w:r>
            <w:t>9</w:t>
          </w:r>
          <w:r>
            <w:fldChar w:fldCharType="end"/>
          </w:r>
        </w:p>
        <w:p w:rsidR="00E44E70" w:rsidRDefault="00E44E70">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_Toc435099384 \h </w:instrText>
          </w:r>
          <w:r>
            <w:fldChar w:fldCharType="separate"/>
          </w:r>
          <w:r>
            <w:t>10</w:t>
          </w:r>
          <w:r>
            <w:fldChar w:fldCharType="end"/>
          </w:r>
        </w:p>
        <w:p w:rsidR="00E44E70" w:rsidRDefault="00E44E70">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_Toc435099385 \h </w:instrText>
          </w:r>
          <w:r>
            <w:fldChar w:fldCharType="separate"/>
          </w:r>
          <w:r>
            <w:t>11</w:t>
          </w:r>
          <w:r>
            <w:fldChar w:fldCharType="end"/>
          </w:r>
        </w:p>
        <w:p w:rsidR="00E44E70" w:rsidRDefault="00E44E70">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_Toc435099386 \h </w:instrText>
          </w:r>
          <w:r>
            <w:fldChar w:fldCharType="separate"/>
          </w:r>
          <w:r>
            <w:t>11</w:t>
          </w:r>
          <w:r>
            <w:fldChar w:fldCharType="end"/>
          </w:r>
        </w:p>
        <w:p w:rsidR="00E44E70" w:rsidRDefault="00E44E70">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_Toc435099387 \h </w:instrText>
          </w:r>
          <w:r>
            <w:fldChar w:fldCharType="separate"/>
          </w:r>
          <w:r>
            <w:t>14</w:t>
          </w:r>
          <w:r>
            <w:fldChar w:fldCharType="end"/>
          </w:r>
        </w:p>
        <w:p w:rsidR="00E44E70" w:rsidRDefault="00E44E70">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_Toc435099388 \h </w:instrText>
          </w:r>
          <w:r>
            <w:fldChar w:fldCharType="separate"/>
          </w:r>
          <w:r>
            <w:t>16</w:t>
          </w:r>
          <w:r>
            <w:fldChar w:fldCharType="end"/>
          </w:r>
        </w:p>
        <w:p w:rsidR="00E44E70" w:rsidRDefault="00E44E70">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fldChar w:fldCharType="begin"/>
          </w:r>
          <w:r>
            <w:instrText xml:space="preserve"> PAGEREF _Toc435099389 \h </w:instrText>
          </w:r>
          <w:r>
            <w:fldChar w:fldCharType="separate"/>
          </w:r>
          <w:r>
            <w:t>17</w:t>
          </w:r>
          <w:r>
            <w:fldChar w:fldCharType="end"/>
          </w:r>
        </w:p>
        <w:p w:rsidR="00E44E70" w:rsidRDefault="00E44E70">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fldChar w:fldCharType="begin"/>
          </w:r>
          <w:r>
            <w:instrText xml:space="preserve"> PAGEREF _Toc435099390 \h </w:instrText>
          </w:r>
          <w:r>
            <w:fldChar w:fldCharType="separate"/>
          </w:r>
          <w:r>
            <w:t>20</w:t>
          </w:r>
          <w:r>
            <w:fldChar w:fldCharType="end"/>
          </w:r>
        </w:p>
        <w:p w:rsidR="00E44E70" w:rsidRDefault="00E44E70">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fldChar w:fldCharType="begin"/>
          </w:r>
          <w:r>
            <w:instrText xml:space="preserve"> PAGEREF _Toc435099391 \h </w:instrText>
          </w:r>
          <w:r>
            <w:fldChar w:fldCharType="separate"/>
          </w:r>
          <w:r>
            <w:t>23</w:t>
          </w:r>
          <w:r>
            <w:fldChar w:fldCharType="end"/>
          </w:r>
        </w:p>
        <w:p w:rsidR="00E44E70" w:rsidRDefault="00E44E70">
          <w:pPr>
            <w:pStyle w:val="TOC3"/>
            <w:rPr>
              <w:rFonts w:eastAsiaTheme="minorEastAsia"/>
              <w:color w:val="auto"/>
              <w:sz w:val="22"/>
            </w:rPr>
          </w:pPr>
          <w:r>
            <w:t>4.3.1</w:t>
          </w:r>
          <w:r>
            <w:rPr>
              <w:rFonts w:eastAsiaTheme="minorEastAsia"/>
              <w:color w:val="auto"/>
              <w:sz w:val="22"/>
            </w:rPr>
            <w:tab/>
          </w:r>
          <w:r>
            <w:t>Monitoring the Digital output using a GPIO query node</w:t>
          </w:r>
          <w:r>
            <w:tab/>
          </w:r>
          <w:r>
            <w:fldChar w:fldCharType="begin"/>
          </w:r>
          <w:r>
            <w:instrText xml:space="preserve"> PAGEREF _Toc435099392 \h </w:instrText>
          </w:r>
          <w:r>
            <w:fldChar w:fldCharType="separate"/>
          </w:r>
          <w:r>
            <w:t>26</w:t>
          </w:r>
          <w:r>
            <w:fldChar w:fldCharType="end"/>
          </w:r>
        </w:p>
        <w:p w:rsidR="00E44E70" w:rsidRDefault="00E44E70">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fldChar w:fldCharType="begin"/>
          </w:r>
          <w:r>
            <w:instrText xml:space="preserve"> PAGEREF _Toc435099393 \h </w:instrText>
          </w:r>
          <w:r>
            <w:fldChar w:fldCharType="separate"/>
          </w:r>
          <w:r>
            <w:t>28</w:t>
          </w:r>
          <w:r>
            <w:fldChar w:fldCharType="end"/>
          </w:r>
        </w:p>
        <w:p w:rsidR="00E44E70" w:rsidRDefault="00E44E70">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fldChar w:fldCharType="begin"/>
          </w:r>
          <w:r>
            <w:instrText xml:space="preserve"> PAGEREF _Toc435099394 \h </w:instrText>
          </w:r>
          <w:r>
            <w:fldChar w:fldCharType="separate"/>
          </w:r>
          <w:r>
            <w:t>32</w:t>
          </w:r>
          <w:r>
            <w:fldChar w:fldCharType="end"/>
          </w:r>
        </w:p>
        <w:p w:rsidR="00670A66" w:rsidRPr="00A241F8" w:rsidRDefault="000719EE"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35099380"/>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E44E70">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E44E70">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E44E70">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D11A60" w:rsidP="000908DA">
      <w:pPr>
        <w:pStyle w:val="ListParagraph"/>
        <w:numPr>
          <w:ilvl w:val="0"/>
          <w:numId w:val="9"/>
        </w:numPr>
      </w:pPr>
      <w:r>
        <w:t>Two</w:t>
      </w:r>
      <w:r w:rsidR="000908DA">
        <w:t xml:space="preserve">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w:t>
      </w:r>
      <w:r w:rsidR="000043BF">
        <w:t xml:space="preserve"> server</w:t>
      </w:r>
      <w:r>
        <w:t xml:space="preserv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w:t>
      </w:r>
      <w:r w:rsidR="000043BF">
        <w:t xml:space="preserve">n example, </w:t>
      </w:r>
      <w:r>
        <w:t>and any difference when working with the other versions will be mentioned.</w:t>
      </w:r>
    </w:p>
    <w:p w:rsidR="000908DA" w:rsidRDefault="000043BF" w:rsidP="000908DA">
      <w:r>
        <w:t>The telematics</w:t>
      </w:r>
      <w:r w:rsidR="000908DA">
        <w:t xml:space="preserve"> breakout board (</w:t>
      </w:r>
      <w:r w:rsidR="000908DA" w:rsidRPr="0020260F">
        <w:t>CG7101-12018</w:t>
      </w:r>
      <w:r>
        <w:t xml:space="preserve">) </w:t>
      </w:r>
      <w:r w:rsidR="000908DA">
        <w:t>designed specifically for the telematics card with I/O and CAN I/O expanders</w:t>
      </w:r>
      <w:r>
        <w:t xml:space="preserve"> will be used in this document</w:t>
      </w:r>
      <w:r w:rsidR="000908DA">
        <w:t>:</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E44E70">
          <w:rPr>
            <w:noProof/>
          </w:rPr>
          <w:t>4</w:t>
        </w:r>
      </w:fldSimple>
      <w:r>
        <w:t>: Breakout board.</w:t>
      </w:r>
    </w:p>
    <w:p w:rsidR="000908DA" w:rsidRDefault="000908DA" w:rsidP="000908DA">
      <w:pPr>
        <w:pStyle w:val="Heading1"/>
      </w:pPr>
      <w:bookmarkStart w:id="4" w:name="_Ref424543360"/>
      <w:bookmarkStart w:id="5" w:name="_Toc429397645"/>
      <w:bookmarkStart w:id="6" w:name="_Toc435099381"/>
      <w:r>
        <w:lastRenderedPageBreak/>
        <w:t>Using the RS232 interface from the front panel</w:t>
      </w:r>
      <w:bookmarkEnd w:id="4"/>
      <w:r>
        <w:t>.</w:t>
      </w:r>
      <w:bookmarkEnd w:id="5"/>
      <w:bookmarkEnd w:id="6"/>
    </w:p>
    <w:p w:rsidR="000908DA" w:rsidRDefault="00943064" w:rsidP="000908DA">
      <w:r>
        <w:t xml:space="preserve">Go to the "Plugin" tab and then to the </w:t>
      </w:r>
      <w:r w:rsidR="000908DA">
        <w:t>sub-tab called "Serial and GPS settings" or "LuvitRED" (</w:t>
      </w:r>
      <w:r w:rsidR="00750223">
        <w:t xml:space="preserve">the name </w:t>
      </w:r>
      <w:r w:rsidR="00F35559">
        <w:t>"</w:t>
      </w:r>
      <w:r w:rsidR="00750223">
        <w:t>LuvitRED</w:t>
      </w:r>
      <w:r w:rsidR="00F35559">
        <w:t>"</w:t>
      </w:r>
      <w:r w:rsidR="00750223">
        <w:t xml:space="preserve"> is used from </w:t>
      </w:r>
      <w:r w:rsidR="00674BDE">
        <w:t>version 2.3.0 onwards</w:t>
      </w:r>
      <w:r w:rsidR="000908DA">
        <w:t>):</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w:t>
        </w:r>
      </w:fldSimple>
      <w:r>
        <w:t>: Plugin tab, LuvitRED.</w:t>
      </w:r>
    </w:p>
    <w:p w:rsidR="000908DA" w:rsidRPr="006F11B4" w:rsidRDefault="006F11B4" w:rsidP="000908DA">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7</w:t>
        </w:r>
      </w:fldSimple>
      <w:r>
        <w:t>: Basic interface.</w:t>
      </w:r>
    </w:p>
    <w:p w:rsidR="000908DA" w:rsidRPr="00E13BC3" w:rsidRDefault="000908DA" w:rsidP="000908DA"/>
    <w:p w:rsidR="000908DA" w:rsidRDefault="006F11B4" w:rsidP="000908DA">
      <w:r>
        <w:t>To configure</w:t>
      </w:r>
      <w:r w:rsidR="000908DA">
        <w:t xml:space="preserve"> the RS232 interface</w:t>
      </w:r>
      <w:r w:rsidR="00FC2916">
        <w:t>,</w:t>
      </w:r>
      <w:r w:rsidR="000908DA">
        <w:t xml:space="preserve"> we are going to focus on the section called "Serial port to TCP local or remote server". This section allows the configuration of one single serial port, the </w:t>
      </w:r>
      <w:r w:rsidR="000908DA" w:rsidRPr="00814CDE">
        <w:t>RS232</w:t>
      </w:r>
      <w:r w:rsidR="000908DA">
        <w:t xml:space="preserve"> (</w:t>
      </w:r>
      <w:r w:rsidR="000908DA" w:rsidRPr="00814CDE">
        <w:rPr>
          <w:b/>
        </w:rPr>
        <w:t>/dev/ttySP0</w:t>
      </w:r>
      <w:r w:rsidR="000908DA">
        <w:t xml:space="preserve"> by default), to be accessible remotely via a local TCP server running on the CloudGate (See </w:t>
      </w:r>
      <w:r w:rsidR="000719EE">
        <w:fldChar w:fldCharType="begin"/>
      </w:r>
      <w:r w:rsidR="000908DA">
        <w:instrText xml:space="preserve"> REF _Ref424126157 \h </w:instrText>
      </w:r>
      <w:r w:rsidR="000719EE">
        <w:fldChar w:fldCharType="separate"/>
      </w:r>
      <w:r w:rsidR="00E44E70">
        <w:t xml:space="preserve">Figure </w:t>
      </w:r>
      <w:r w:rsidR="00E44E70">
        <w:rPr>
          <w:noProof/>
        </w:rPr>
        <w:t>8</w:t>
      </w:r>
      <w:r w:rsidR="000719EE">
        <w:fldChar w:fldCharType="end"/>
      </w:r>
      <w:r w:rsidR="000908DA">
        <w:t xml:space="preserve">) or a remote TCP server, running at another location (See </w:t>
      </w:r>
      <w:r w:rsidR="000719EE">
        <w:fldChar w:fldCharType="begin"/>
      </w:r>
      <w:r w:rsidR="000908DA">
        <w:instrText xml:space="preserve"> REF _Ref424126265 \h </w:instrText>
      </w:r>
      <w:r w:rsidR="000719EE">
        <w:fldChar w:fldCharType="separate"/>
      </w:r>
      <w:r w:rsidR="00E44E70">
        <w:t xml:space="preserve">Figure </w:t>
      </w:r>
      <w:r w:rsidR="00E44E70">
        <w:rPr>
          <w:noProof/>
        </w:rPr>
        <w:t>9</w:t>
      </w:r>
      <w:r w:rsidR="000719EE">
        <w:fldChar w:fldCharType="end"/>
      </w:r>
      <w:r w:rsidR="000908DA">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E44E70">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E44E70">
          <w:rPr>
            <w:noProof/>
          </w:rPr>
          <w:t>9</w:t>
        </w:r>
      </w:fldSimple>
      <w:bookmarkEnd w:id="8"/>
      <w:r>
        <w:t xml:space="preserve">: </w:t>
      </w:r>
      <w:r w:rsidRPr="009F1409">
        <w:t xml:space="preserve">Serial to </w:t>
      </w:r>
      <w:r>
        <w:t>Remote</w:t>
      </w:r>
      <w:r w:rsidRPr="009F1409">
        <w:t xml:space="preserve"> TCP server.</w:t>
      </w:r>
    </w:p>
    <w:p w:rsidR="000908DA" w:rsidRDefault="000908DA" w:rsidP="000908DA">
      <w:r>
        <w:t>On both configurations, the</w:t>
      </w:r>
      <w:r w:rsidR="00FC2916">
        <w:t xml:space="preserve"> settings for</w:t>
      </w:r>
      <w:r>
        <w:t xml:space="preserve"> the</w:t>
      </w:r>
      <w:r w:rsidR="001F751C">
        <w:t xml:space="preserve"> CloudGate's</w:t>
      </w:r>
      <w:r>
        <w:t xml:space="preserve"> serial interface </w:t>
      </w:r>
      <w:r w:rsidR="00646C0A">
        <w:t xml:space="preserve">can be found </w:t>
      </w:r>
      <w:r>
        <w:t>(</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FC2916" w:rsidP="000908DA">
      <w:r w:rsidRPr="00FC2916">
        <w:rPr>
          <w:b/>
          <w:u w:val="single"/>
        </w:rPr>
        <w:lastRenderedPageBreak/>
        <w:t>NOTE</w:t>
      </w:r>
      <w:r w:rsidRPr="00FC2916">
        <w:rPr>
          <w:b/>
        </w:rPr>
        <w:t xml:space="preserve">: </w:t>
      </w:r>
      <w:r w:rsidR="000908DA">
        <w:t>These settings need to match the setting of the device connected to the serial interface.</w:t>
      </w:r>
    </w:p>
    <w:p w:rsidR="000908DA" w:rsidRDefault="00FC2916" w:rsidP="000908DA">
      <w:r>
        <w:t>In</w:t>
      </w:r>
      <w:r w:rsidR="000908DA">
        <w:t xml:space="preserve"> </w:t>
      </w:r>
      <w:r w:rsidR="000719EE">
        <w:fldChar w:fldCharType="begin"/>
      </w:r>
      <w:r w:rsidR="000908DA">
        <w:instrText xml:space="preserve"> REF _Ref424126157 \h </w:instrText>
      </w:r>
      <w:r w:rsidR="000719EE">
        <w:fldChar w:fldCharType="separate"/>
      </w:r>
      <w:r w:rsidR="00E44E70">
        <w:t xml:space="preserve">Figure </w:t>
      </w:r>
      <w:r w:rsidR="00E44E70">
        <w:rPr>
          <w:noProof/>
        </w:rPr>
        <w:t>8</w:t>
      </w:r>
      <w:r w:rsidR="000719EE">
        <w:fldChar w:fldCharType="end"/>
      </w:r>
      <w:r w:rsidR="000908DA">
        <w:t xml:space="preserve">, the CloudGate is running a local TCP server that will listen for incoming connections and forward them to the serial port. The Port number of the TCP server is, by default, </w:t>
      </w:r>
      <w:r w:rsidR="000908DA" w:rsidRPr="00814CDE">
        <w:rPr>
          <w:b/>
        </w:rPr>
        <w:t>8889</w:t>
      </w:r>
      <w:r w:rsidR="00646C0A">
        <w:t>, but it can be changed</w:t>
      </w:r>
      <w:r>
        <w:t>, as required for the application,</w:t>
      </w:r>
      <w:r w:rsidR="00646C0A">
        <w:t xml:space="preserve"> </w:t>
      </w:r>
      <w:r w:rsidR="000908DA">
        <w:t>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10</w:t>
        </w:r>
      </w:fldSimple>
      <w:r>
        <w:t>: Inbound port forwarding rule.</w:t>
      </w:r>
    </w:p>
    <w:p w:rsidR="000908DA" w:rsidRPr="00646C0A" w:rsidRDefault="000908DA" w:rsidP="000908DA">
      <w:r w:rsidRPr="00646C0A">
        <w:rPr>
          <w:b/>
          <w:u w:val="single"/>
        </w:rPr>
        <w:t>NOTE</w:t>
      </w:r>
      <w:r w:rsidRPr="00646C0A">
        <w:rPr>
          <w:b/>
        </w:rPr>
        <w:t>:</w:t>
      </w:r>
      <w:r w:rsidR="00646C0A">
        <w:t xml:space="preserve"> </w:t>
      </w:r>
      <w:r w:rsidR="003E3C7C">
        <w:t xml:space="preserve">All </w:t>
      </w:r>
      <w:r w:rsidR="00532AE1">
        <w:t xml:space="preserve">LuvitRED </w:t>
      </w:r>
      <w:r w:rsidR="008C2D9F">
        <w:t>2.x.x</w:t>
      </w:r>
      <w:r w:rsidR="00532AE1">
        <w:t xml:space="preserve"> versions</w:t>
      </w:r>
      <w:r w:rsidRPr="00646C0A">
        <w:t xml:space="preserve"> already open</w:t>
      </w:r>
      <w:r w:rsidR="008C2D9F">
        <w:t>s</w:t>
      </w:r>
      <w:r w:rsidRPr="00646C0A">
        <w:t xml:space="preserve"> a firewall hole to allow remote access from the WAN interface</w:t>
      </w:r>
      <w:r w:rsidR="008C2D9F">
        <w:t xml:space="preserve"> on this </w:t>
      </w:r>
      <w:r w:rsidR="003E3C7C">
        <w:t xml:space="preserve">specific </w:t>
      </w:r>
      <w:r w:rsidR="008C2D9F">
        <w:t>configuration</w:t>
      </w:r>
      <w:r w:rsidRPr="00646C0A">
        <w:t xml:space="preserve">. This can be verified only under the advanced editor, not on the basic interface (see section </w:t>
      </w:r>
      <w:fldSimple w:instr=" REF _Ref425762821 \n \h  \* MERGEFORMAT ">
        <w:r w:rsidR="00E44E70">
          <w:t>2.1.1</w:t>
        </w:r>
      </w:fldSimple>
      <w:r w:rsidRPr="00646C0A">
        <w:t>).</w:t>
      </w:r>
    </w:p>
    <w:p w:rsidR="000908DA" w:rsidRDefault="001F751C" w:rsidP="000908DA">
      <w:pPr>
        <w:rPr>
          <w:b/>
        </w:rPr>
      </w:pPr>
      <w:r>
        <w:rPr>
          <w:b/>
          <w:u w:val="single"/>
        </w:rPr>
        <w:t>Warning</w:t>
      </w:r>
      <w:r w:rsidRPr="001F751C">
        <w:rPr>
          <w:b/>
        </w:rPr>
        <w:t>:</w:t>
      </w:r>
      <w:r>
        <w:t xml:space="preserve"> </w:t>
      </w:r>
      <w:r w:rsidR="000908DA">
        <w:t xml:space="preserve">In </w:t>
      </w:r>
      <w:r w:rsidR="000719EE">
        <w:fldChar w:fldCharType="begin"/>
      </w:r>
      <w:r w:rsidR="000908DA">
        <w:instrText xml:space="preserve"> REF _Ref424126265 \h </w:instrText>
      </w:r>
      <w:r w:rsidR="000719EE">
        <w:fldChar w:fldCharType="separate"/>
      </w:r>
      <w:r w:rsidR="00E44E70">
        <w:t xml:space="preserve">Figure </w:t>
      </w:r>
      <w:r w:rsidR="00E44E70">
        <w:rPr>
          <w:noProof/>
        </w:rPr>
        <w:t>9</w:t>
      </w:r>
      <w:r w:rsidR="000719EE">
        <w:fldChar w:fldCharType="end"/>
      </w:r>
      <w:r w:rsidR="000908DA">
        <w:t xml:space="preserve">, the CloudGate will connect to a remote TCP server running on the specified port and send all the information that arrives from the device connected to the serial interface. </w:t>
      </w:r>
      <w:r w:rsidR="000908DA"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5099382"/>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11</w:t>
        </w:r>
      </w:fldSimple>
      <w:r>
        <w:t>: Sam</w:t>
      </w:r>
      <w:r w:rsidR="003D3755">
        <w:t>e configuration under Advanced E</w:t>
      </w:r>
      <w:r>
        <w:t>ditor.</w:t>
      </w:r>
    </w:p>
    <w:p w:rsidR="000908DA" w:rsidRDefault="000908DA" w:rsidP="000908DA">
      <w:pPr>
        <w:pStyle w:val="Heading3"/>
      </w:pPr>
      <w:bookmarkStart w:id="12" w:name="_Ref425762821"/>
      <w:bookmarkStart w:id="13" w:name="_Toc426357727"/>
      <w:bookmarkStart w:id="14" w:name="_Toc429397647"/>
      <w:bookmarkStart w:id="15" w:name="_Toc435099383"/>
      <w:r>
        <w:t>Ver</w:t>
      </w:r>
      <w:r w:rsidR="00105B5A">
        <w:t>ifying if firewall hole is open</w:t>
      </w:r>
      <w:r>
        <w:t>ed by LuvitRED</w:t>
      </w:r>
      <w:bookmarkEnd w:id="12"/>
      <w:bookmarkEnd w:id="13"/>
      <w:bookmarkEnd w:id="14"/>
      <w:bookmarkEnd w:id="15"/>
    </w:p>
    <w:p w:rsidR="000908DA" w:rsidRDefault="000908DA" w:rsidP="001C1048">
      <w:pPr>
        <w:pStyle w:val="ListParagraph"/>
        <w:numPr>
          <w:ilvl w:val="0"/>
          <w:numId w:val="23"/>
        </w:numPr>
      </w:pPr>
      <w:r>
        <w:t xml:space="preserve">Double click on the </w:t>
      </w:r>
      <w:r w:rsidRPr="001C1048">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12</w:t>
        </w:r>
      </w:fldSimple>
      <w:r>
        <w:t>: Tcpin node general configuration.</w:t>
      </w:r>
    </w:p>
    <w:p w:rsidR="00D039BE" w:rsidRDefault="00166476" w:rsidP="003D3755">
      <w:pPr>
        <w:pStyle w:val="ListParagraph"/>
        <w:numPr>
          <w:ilvl w:val="0"/>
          <w:numId w:val="23"/>
        </w:numPr>
      </w:pPr>
      <w:r>
        <w:t>A</w:t>
      </w:r>
      <w:r w:rsidR="000908DA">
        <w:t>ccess the "Endpoint" configuration</w:t>
      </w:r>
      <w:r w:rsidR="003D3755">
        <w:t xml:space="preserve"> by clicking on the pencil icon and Check if the configuration item called "Automatically open a hole in firewall?" is checked or modify it according to the needs of the configuration:</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0908DA" w:rsidRDefault="00D039BE" w:rsidP="003D3755">
      <w:pPr>
        <w:pStyle w:val="Caption"/>
      </w:pPr>
      <w:r>
        <w:t xml:space="preserve">Figure </w:t>
      </w:r>
      <w:fldSimple w:instr=" SEQ Figure \* ARABIC ">
        <w:r w:rsidR="00E44E70">
          <w:rPr>
            <w:noProof/>
          </w:rPr>
          <w:t>13</w:t>
        </w:r>
      </w:fldSimple>
      <w:r>
        <w:t xml:space="preserve">: </w:t>
      </w:r>
      <w:r w:rsidRPr="0011210C">
        <w:t>Endpoint configuration.</w:t>
      </w:r>
    </w:p>
    <w:p w:rsidR="000908DA" w:rsidRDefault="000908DA" w:rsidP="000908DA">
      <w:pPr>
        <w:pStyle w:val="Heading3"/>
      </w:pPr>
      <w:bookmarkStart w:id="16" w:name="_Toc426357728"/>
      <w:bookmarkStart w:id="17" w:name="_Toc429397648"/>
      <w:bookmarkStart w:id="18" w:name="_Toc435099384"/>
      <w:r>
        <w:lastRenderedPageBreak/>
        <w:t>Inactivity timeout on the TCP node.</w:t>
      </w:r>
      <w:bookmarkEnd w:id="16"/>
      <w:bookmarkEnd w:id="17"/>
      <w:bookmarkEnd w:id="18"/>
    </w:p>
    <w:p w:rsidR="000908DA" w:rsidRDefault="000908DA" w:rsidP="00A64DAD">
      <w:pPr>
        <w:pStyle w:val="ListParagraph"/>
        <w:numPr>
          <w:ilvl w:val="0"/>
          <w:numId w:val="34"/>
        </w:numPr>
      </w:pPr>
      <w:r>
        <w:t xml:space="preserve">Open the "Endpoint" configuration as explained on section </w:t>
      </w:r>
      <w:r w:rsidR="000719EE">
        <w:fldChar w:fldCharType="begin"/>
      </w:r>
      <w:r>
        <w:instrText xml:space="preserve"> REF _Ref425762821 \n \h </w:instrText>
      </w:r>
      <w:r w:rsidR="000719EE">
        <w:fldChar w:fldCharType="separate"/>
      </w:r>
      <w:r w:rsidR="00E44E70">
        <w:t>2.1.1</w:t>
      </w:r>
      <w:r w:rsidR="000719EE">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E44E70">
          <w:rPr>
            <w:noProof/>
          </w:rPr>
          <w:t>14</w:t>
        </w:r>
      </w:fldSimple>
      <w:r>
        <w:t>: Adding connection timeout.</w:t>
      </w:r>
    </w:p>
    <w:p w:rsidR="000908DA" w:rsidRPr="006419C9" w:rsidRDefault="000908DA" w:rsidP="000908DA"/>
    <w:p w:rsidR="000908DA" w:rsidRDefault="000908DA" w:rsidP="000908DA">
      <w:pPr>
        <w:pStyle w:val="Heading1"/>
      </w:pPr>
      <w:bookmarkStart w:id="19" w:name="_Toc429397649"/>
      <w:bookmarkStart w:id="20" w:name="_Toc435099385"/>
      <w:r>
        <w:lastRenderedPageBreak/>
        <w:t>Using the USB ports for storage.</w:t>
      </w:r>
      <w:bookmarkEnd w:id="19"/>
      <w:bookmarkEnd w:id="20"/>
    </w:p>
    <w:p w:rsidR="000908DA" w:rsidRDefault="000908DA" w:rsidP="000908DA">
      <w:r>
        <w:t xml:space="preserve">From firmware version 1.46.0/2.46.0 </w:t>
      </w:r>
      <w:r w:rsidR="0082179C">
        <w:t>o later</w:t>
      </w:r>
      <w:r>
        <w:t>, auto</w:t>
      </w:r>
      <w:r w:rsidR="0082179C">
        <w:t>-</w:t>
      </w:r>
      <w:r>
        <w:t>mount for USB and SD mass storage dev</w:t>
      </w:r>
      <w:r w:rsidR="006F22BD">
        <w:t>ices (FAT file systems only) is</w:t>
      </w:r>
      <w:r>
        <w:t xml:space="preserve"> supported on the CloudGate hardware.</w:t>
      </w:r>
    </w:p>
    <w:p w:rsidR="000908DA" w:rsidRDefault="000908DA" w:rsidP="000908DA">
      <w:r>
        <w:t xml:space="preserve">Any new FAT formatted drive will be mounted under the </w:t>
      </w:r>
      <w:r w:rsidR="0082179C" w:rsidRPr="0082179C">
        <w:rPr>
          <w:b/>
          <w:i/>
        </w:rPr>
        <w:t>/mn</w:t>
      </w:r>
      <w:r w:rsidRPr="0082179C">
        <w:rPr>
          <w:b/>
          <w:i/>
        </w:rPr>
        <w:t>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E44E70">
          <w:rPr>
            <w:noProof/>
          </w:rPr>
          <w:t>15</w:t>
        </w:r>
      </w:fldSimple>
      <w:bookmarkEnd w:id="21"/>
      <w:r>
        <w:t>: Example of</w:t>
      </w:r>
      <w:r w:rsidR="0082179C">
        <w:t xml:space="preserve"> two FAT drives mounted on the L</w:t>
      </w:r>
      <w:r>
        <w:t>inux system (sda1 and sdb1).</w:t>
      </w:r>
    </w:p>
    <w:p w:rsidR="000908DA" w:rsidRDefault="0082179C" w:rsidP="000908DA">
      <w:r>
        <w:t>I</w:t>
      </w:r>
      <w:r w:rsidR="000908DA">
        <w:t xml:space="preserve">n </w:t>
      </w:r>
      <w:r>
        <w:t xml:space="preserve">the example in </w:t>
      </w:r>
      <w:r w:rsidR="000719EE">
        <w:fldChar w:fldCharType="begin"/>
      </w:r>
      <w:r w:rsidR="000908DA">
        <w:instrText xml:space="preserve"> REF _Ref427230960 \h </w:instrText>
      </w:r>
      <w:r w:rsidR="000719EE">
        <w:fldChar w:fldCharType="separate"/>
      </w:r>
      <w:r w:rsidR="00E44E70">
        <w:t xml:space="preserve">Figure </w:t>
      </w:r>
      <w:r w:rsidR="00E44E70">
        <w:rPr>
          <w:noProof/>
        </w:rPr>
        <w:t>15</w:t>
      </w:r>
      <w:r w:rsidR="000719EE">
        <w:fldChar w:fldCharType="end"/>
      </w:r>
      <w:r w:rsidR="00166476">
        <w:t xml:space="preserve">, two </w:t>
      </w:r>
      <w:r w:rsidR="000908DA">
        <w:t xml:space="preserve">mounted </w:t>
      </w:r>
      <w:r w:rsidR="00166476">
        <w:t xml:space="preserve">drives are shown </w:t>
      </w:r>
      <w:r w:rsidR="000908DA">
        <w:t>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0719EE">
        <w:fldChar w:fldCharType="begin"/>
      </w:r>
      <w:r>
        <w:instrText xml:space="preserve"> REF _Ref427231653 \h </w:instrText>
      </w:r>
      <w:r w:rsidR="000719EE">
        <w:fldChar w:fldCharType="separate"/>
      </w:r>
      <w:r w:rsidR="00E44E70">
        <w:t xml:space="preserve">Figure </w:t>
      </w:r>
      <w:r w:rsidR="00E44E70">
        <w:rPr>
          <w:noProof/>
        </w:rPr>
        <w:t>16</w:t>
      </w:r>
      <w:r w:rsidR="000719EE">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E44E70">
          <w:rPr>
            <w:noProof/>
          </w:rPr>
          <w:t>16</w:t>
        </w:r>
      </w:fldSimple>
      <w:bookmarkEnd w:id="22"/>
      <w:r>
        <w:t>: Storage and parsing nodes.</w:t>
      </w:r>
    </w:p>
    <w:p w:rsidR="0082179C" w:rsidRDefault="000908DA" w:rsidP="0082179C">
      <w:pPr>
        <w:pStyle w:val="Heading2"/>
      </w:pPr>
      <w:bookmarkStart w:id="23" w:name="_Ref427238603"/>
      <w:bookmarkStart w:id="24" w:name="_Toc429397650"/>
      <w:bookmarkStart w:id="25" w:name="_Toc435099386"/>
      <w:r>
        <w:t>Writing data to the mass storage device.</w:t>
      </w:r>
      <w:bookmarkEnd w:id="23"/>
      <w:bookmarkEnd w:id="24"/>
      <w:bookmarkEnd w:id="25"/>
    </w:p>
    <w:p w:rsidR="000908DA" w:rsidRDefault="000908DA" w:rsidP="0082179C">
      <w:r>
        <w:t xml:space="preserve">Let's say we want to write a file to the </w:t>
      </w:r>
      <w:r w:rsidRPr="0082179C">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17</w:t>
        </w:r>
      </w:fldSimple>
      <w:r>
        <w:t>: Current view of sda1</w:t>
      </w:r>
      <w:r w:rsidR="0082179C">
        <w:t xml:space="preserve"> under the Linux system (shell view)</w:t>
      </w:r>
      <w:r>
        <w:t>.</w:t>
      </w:r>
    </w:p>
    <w:p w:rsidR="00645BF8" w:rsidRDefault="00645BF8" w:rsidP="00645BF8"/>
    <w:p w:rsidR="00645BF8" w:rsidRPr="00645BF8" w:rsidRDefault="00645BF8" w:rsidP="00645BF8"/>
    <w:p w:rsidR="000908DA" w:rsidRDefault="0082179C" w:rsidP="001C1048">
      <w:pPr>
        <w:pStyle w:val="ListParagraph"/>
        <w:numPr>
          <w:ilvl w:val="0"/>
          <w:numId w:val="24"/>
        </w:numPr>
      </w:pPr>
      <w:r>
        <w:lastRenderedPageBreak/>
        <w:t>D</w:t>
      </w:r>
      <w:r w:rsidR="000908DA">
        <w:t>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18</w:t>
        </w:r>
      </w:fldSimple>
      <w:r>
        <w:t>: File out node.</w:t>
      </w:r>
    </w:p>
    <w:p w:rsidR="000908DA" w:rsidRDefault="000908DA" w:rsidP="001C1048">
      <w:pPr>
        <w:pStyle w:val="ListParagraph"/>
        <w:numPr>
          <w:ilvl w:val="0"/>
          <w:numId w:val="24"/>
        </w:numPr>
      </w:pPr>
      <w:r>
        <w:t>Configure the file out node like this:</w:t>
      </w:r>
    </w:p>
    <w:p w:rsidR="000908DA" w:rsidRDefault="000908DA" w:rsidP="002C4077">
      <w:pPr>
        <w:pStyle w:val="ListParagraph"/>
        <w:numPr>
          <w:ilvl w:val="1"/>
          <w:numId w:val="24"/>
        </w:numPr>
      </w:pPr>
      <w:r>
        <w:t xml:space="preserve">Add the filename to write using the full location: </w:t>
      </w:r>
      <w:r w:rsidRPr="001C1048">
        <w:rPr>
          <w:b/>
          <w:i/>
        </w:rPr>
        <w:t>/mnt/sda1/file.txt</w:t>
      </w:r>
    </w:p>
    <w:p w:rsidR="000908DA" w:rsidRDefault="000908DA" w:rsidP="002C4077">
      <w:pPr>
        <w:pStyle w:val="ListParagraph"/>
        <w:numPr>
          <w:ilvl w:val="1"/>
          <w:numId w:val="24"/>
        </w:numPr>
      </w:pPr>
      <w:r>
        <w:t>Choose an action for the node (append to file in our case), there are three actions available:</w:t>
      </w:r>
    </w:p>
    <w:p w:rsidR="000908DA" w:rsidRDefault="000908DA" w:rsidP="002C4077">
      <w:pPr>
        <w:pStyle w:val="ListParagraph"/>
        <w:numPr>
          <w:ilvl w:val="2"/>
          <w:numId w:val="10"/>
        </w:numPr>
      </w:pPr>
      <w:r>
        <w:t>append to file</w:t>
      </w:r>
    </w:p>
    <w:p w:rsidR="000908DA" w:rsidRDefault="000908DA" w:rsidP="002C4077">
      <w:pPr>
        <w:pStyle w:val="ListParagraph"/>
        <w:numPr>
          <w:ilvl w:val="2"/>
          <w:numId w:val="10"/>
        </w:numPr>
      </w:pPr>
      <w:r>
        <w:t>overwrite file</w:t>
      </w:r>
    </w:p>
    <w:p w:rsidR="000908DA" w:rsidRDefault="000908DA" w:rsidP="002C4077">
      <w:pPr>
        <w:pStyle w:val="ListParagraph"/>
        <w:numPr>
          <w:ilvl w:val="2"/>
          <w:numId w:val="10"/>
        </w:numPr>
      </w:pPr>
      <w:r>
        <w:t>delete file</w:t>
      </w:r>
    </w:p>
    <w:p w:rsidR="000908DA" w:rsidRDefault="000908DA" w:rsidP="007627B3">
      <w:pPr>
        <w:pStyle w:val="ListParagraph"/>
        <w:numPr>
          <w:ilvl w:val="1"/>
          <w:numId w:val="24"/>
        </w:numPr>
      </w:pPr>
      <w:r>
        <w:t xml:space="preserve">Choose if you want to add a </w:t>
      </w:r>
      <w:r w:rsidRPr="00485690">
        <w:rPr>
          <w:b/>
          <w:i/>
        </w:rPr>
        <w:t>newline</w:t>
      </w:r>
      <w:r>
        <w:t xml:space="preserve"> character at the end of every line written to the file.</w:t>
      </w:r>
    </w:p>
    <w:p w:rsidR="000908DA" w:rsidRDefault="000908DA" w:rsidP="007627B3">
      <w:pPr>
        <w:pStyle w:val="ListParagraph"/>
        <w:numPr>
          <w:ilvl w:val="1"/>
          <w:numId w:val="24"/>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E44E70">
          <w:rPr>
            <w:noProof/>
          </w:rPr>
          <w:t>19</w:t>
        </w:r>
      </w:fldSimple>
      <w:r>
        <w:t>: File out node configuration.</w:t>
      </w: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0908DA" w:rsidRDefault="00FF5E04" w:rsidP="00FF5E04">
      <w:pPr>
        <w:pStyle w:val="ListParagraph"/>
        <w:numPr>
          <w:ilvl w:val="0"/>
          <w:numId w:val="24"/>
        </w:numPr>
      </w:pPr>
      <w:r>
        <w:lastRenderedPageBreak/>
        <w:t>L</w:t>
      </w:r>
      <w:r w:rsidR="000908DA">
        <w:t>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20</w:t>
        </w:r>
      </w:fldSimple>
      <w:r>
        <w:t>: Inject node configuration.</w:t>
      </w:r>
    </w:p>
    <w:p w:rsidR="000908DA" w:rsidRDefault="00FF5E04" w:rsidP="00FF5E04">
      <w:pPr>
        <w:pStyle w:val="ListParagraph"/>
        <w:numPr>
          <w:ilvl w:val="0"/>
          <w:numId w:val="24"/>
        </w:numPr>
      </w:pPr>
      <w:r>
        <w:t>C</w:t>
      </w:r>
      <w:r w:rsidR="000908DA">
        <w:t>onnect both nodes tog</w:t>
      </w:r>
      <w:r w:rsidR="0082179C">
        <w:t>ether as shown below</w:t>
      </w:r>
      <w:r w:rsidR="000908DA">
        <w:t>:</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21</w:t>
        </w:r>
      </w:fldSimple>
      <w:r>
        <w:t>: Write flow.</w:t>
      </w:r>
    </w:p>
    <w:p w:rsidR="000908DA" w:rsidRDefault="000908DA" w:rsidP="00FF5E04">
      <w:pPr>
        <w:pStyle w:val="ListParagraph"/>
        <w:numPr>
          <w:ilvl w:val="0"/>
          <w:numId w:val="24"/>
        </w:numPr>
      </w:pPr>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22</w:t>
        </w:r>
      </w:fldSimple>
      <w:r>
        <w:t>: File containing new information on the sda1 drive.</w:t>
      </w:r>
    </w:p>
    <w:p w:rsidR="0082179C" w:rsidRDefault="0082179C" w:rsidP="0082179C"/>
    <w:p w:rsidR="0082179C" w:rsidRDefault="0082179C" w:rsidP="0082179C"/>
    <w:p w:rsidR="0082179C" w:rsidRPr="0082179C" w:rsidRDefault="0082179C" w:rsidP="0082179C"/>
    <w:p w:rsidR="000908DA" w:rsidRDefault="000908DA" w:rsidP="000908DA">
      <w:pPr>
        <w:pStyle w:val="Heading2"/>
      </w:pPr>
      <w:bookmarkStart w:id="26" w:name="_Toc429397651"/>
      <w:bookmarkStart w:id="27" w:name="_Toc435099387"/>
      <w:r>
        <w:lastRenderedPageBreak/>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0719EE">
        <w:fldChar w:fldCharType="begin"/>
      </w:r>
      <w:r>
        <w:instrText xml:space="preserve"> REF _Ref427238603 \n \h </w:instrText>
      </w:r>
      <w:r w:rsidR="000719EE">
        <w:fldChar w:fldCharType="separate"/>
      </w:r>
      <w:r w:rsidR="00E44E70">
        <w:t>3.1</w:t>
      </w:r>
      <w:r w:rsidR="000719EE">
        <w:fldChar w:fldCharType="end"/>
      </w:r>
      <w:r>
        <w:t>, we want to read it back.</w:t>
      </w:r>
    </w:p>
    <w:p w:rsidR="000908DA" w:rsidRDefault="000908DA" w:rsidP="00FF5E04">
      <w:pPr>
        <w:pStyle w:val="ListParagraph"/>
        <w:numPr>
          <w:ilvl w:val="0"/>
          <w:numId w:val="26"/>
        </w:numPr>
      </w:pPr>
      <w:r>
        <w:t xml:space="preserve">For reading the </w:t>
      </w:r>
      <w:r w:rsidRPr="00FF5E04">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23</w:t>
        </w:r>
      </w:fldSimple>
      <w:r>
        <w:t>: File in node.</w:t>
      </w:r>
    </w:p>
    <w:p w:rsidR="000908DA" w:rsidRDefault="000908DA" w:rsidP="00FF5E04">
      <w:pPr>
        <w:pStyle w:val="ListParagraph"/>
        <w:numPr>
          <w:ilvl w:val="0"/>
          <w:numId w:val="26"/>
        </w:numPr>
      </w:pPr>
      <w:r>
        <w:t>Configure the file in node like this:</w:t>
      </w:r>
    </w:p>
    <w:p w:rsidR="000908DA" w:rsidRDefault="000908DA" w:rsidP="00FF5E04">
      <w:pPr>
        <w:pStyle w:val="ListParagraph"/>
        <w:numPr>
          <w:ilvl w:val="1"/>
          <w:numId w:val="11"/>
        </w:numPr>
      </w:pPr>
      <w:r>
        <w:t xml:space="preserve">Add the filename to read using the full location: </w:t>
      </w:r>
      <w:r>
        <w:rPr>
          <w:b/>
          <w:i/>
        </w:rPr>
        <w:t>/mnt/sda1/file.txt</w:t>
      </w:r>
    </w:p>
    <w:p w:rsidR="000908DA" w:rsidRDefault="000908DA" w:rsidP="00FF5E04">
      <w:pPr>
        <w:pStyle w:val="ListParagraph"/>
        <w:numPr>
          <w:ilvl w:val="1"/>
          <w:numId w:val="11"/>
        </w:numPr>
      </w:pPr>
      <w:r>
        <w:t>Choose a Read file action for the node (once per message in our ase), there are two actions available:</w:t>
      </w:r>
    </w:p>
    <w:p w:rsidR="000908DA" w:rsidRDefault="000908DA" w:rsidP="00FF5E04">
      <w:pPr>
        <w:pStyle w:val="ListParagraph"/>
        <w:numPr>
          <w:ilvl w:val="2"/>
          <w:numId w:val="11"/>
        </w:numPr>
      </w:pPr>
      <w:r>
        <w:t>once per message</w:t>
      </w:r>
    </w:p>
    <w:p w:rsidR="000908DA" w:rsidRDefault="000908DA" w:rsidP="00FF5E04">
      <w:pPr>
        <w:pStyle w:val="ListParagraph"/>
        <w:numPr>
          <w:ilvl w:val="2"/>
          <w:numId w:val="11"/>
        </w:numPr>
      </w:pPr>
      <w:r>
        <w:t>continuosly</w:t>
      </w:r>
    </w:p>
    <w:p w:rsidR="000908DA" w:rsidRDefault="000908DA" w:rsidP="00FF5E04">
      <w:pPr>
        <w:pStyle w:val="ListParagraph"/>
        <w:numPr>
          <w:ilvl w:val="1"/>
          <w:numId w:val="11"/>
        </w:numPr>
      </w:pPr>
      <w:r>
        <w:t>Choose if you want to delete the file after a successful read (leave it blank for our example).</w:t>
      </w:r>
    </w:p>
    <w:p w:rsidR="000908DA" w:rsidRDefault="000908DA" w:rsidP="00FF5E04">
      <w:pPr>
        <w:pStyle w:val="ListParagraph"/>
        <w:numPr>
          <w:ilvl w:val="1"/>
          <w:numId w:val="11"/>
        </w:numPr>
      </w:pPr>
      <w:r>
        <w:t>Change the node's name.</w:t>
      </w:r>
    </w:p>
    <w:p w:rsidR="000908DA" w:rsidRDefault="000908DA" w:rsidP="000908DA">
      <w:pPr>
        <w:keepNext/>
        <w:jc w:val="center"/>
      </w:pPr>
      <w:r>
        <w:rPr>
          <w:noProof/>
        </w:rPr>
        <w:drawing>
          <wp:inline distT="0" distB="0" distL="0" distR="0">
            <wp:extent cx="2713809" cy="1470956"/>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726115" cy="147762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24</w:t>
        </w:r>
      </w:fldSimple>
      <w:r>
        <w:t>: File out node configuration.</w:t>
      </w:r>
    </w:p>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Pr="0082179C" w:rsidRDefault="0082179C" w:rsidP="0082179C"/>
    <w:p w:rsidR="000908DA" w:rsidRDefault="00FF5E04" w:rsidP="00FF5E04">
      <w:pPr>
        <w:pStyle w:val="ListParagraph"/>
        <w:numPr>
          <w:ilvl w:val="0"/>
          <w:numId w:val="26"/>
        </w:numPr>
      </w:pPr>
      <w:r>
        <w:lastRenderedPageBreak/>
        <w:t>L</w:t>
      </w:r>
      <w:r w:rsidR="000908DA">
        <w:t>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643556" cy="1854926"/>
            <wp:effectExtent l="19050" t="0" r="4394"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646129" cy="185673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25</w:t>
        </w:r>
      </w:fldSimple>
      <w:r>
        <w:t>: Inject node configuration.</w:t>
      </w:r>
    </w:p>
    <w:p w:rsidR="00FF5E04" w:rsidRDefault="000908DA" w:rsidP="00FF5E04">
      <w:pPr>
        <w:pStyle w:val="ListParagraph"/>
        <w:keepNext/>
        <w:numPr>
          <w:ilvl w:val="0"/>
          <w:numId w:val="26"/>
        </w:numPr>
      </w:pPr>
      <w:r>
        <w:t>Let's also drop a debug node</w:t>
      </w:r>
      <w:r w:rsidR="00FF5E04">
        <w:t xml:space="preserve"> and c</w:t>
      </w:r>
      <w:r>
        <w:t xml:space="preserve">onnect the three nodes together the </w:t>
      </w:r>
      <w:r w:rsidR="0082179C">
        <w:t>as shown below</w:t>
      </w:r>
      <w:r>
        <w:t>:</w:t>
      </w:r>
    </w:p>
    <w:p w:rsidR="000908DA" w:rsidRDefault="000908DA" w:rsidP="00FF5E04">
      <w:pPr>
        <w:pStyle w:val="ListParagraph"/>
        <w:keepNext/>
        <w:numPr>
          <w:ilvl w:val="0"/>
          <w:numId w:val="0"/>
        </w:numPr>
        <w:ind w:left="720"/>
        <w:jc w:val="center"/>
      </w:pPr>
      <w:r>
        <w:drawing>
          <wp:inline distT="0" distB="0" distL="0" distR="0">
            <wp:extent cx="3136447" cy="434674"/>
            <wp:effectExtent l="19050" t="0" r="6803"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161654" cy="438167"/>
                    </a:xfrm>
                    <a:prstGeom prst="rect">
                      <a:avLst/>
                    </a:prstGeom>
                    <a:noFill/>
                    <a:ln w="9525">
                      <a:noFill/>
                      <a:miter lim="800000"/>
                      <a:headEnd/>
                      <a:tailEnd/>
                    </a:ln>
                  </pic:spPr>
                </pic:pic>
              </a:graphicData>
            </a:graphic>
          </wp:inline>
        </w:drawing>
      </w:r>
    </w:p>
    <w:p w:rsidR="00FF5E04" w:rsidRDefault="000908DA" w:rsidP="00FF5E04">
      <w:pPr>
        <w:pStyle w:val="Caption"/>
      </w:pPr>
      <w:r>
        <w:t xml:space="preserve">Figure </w:t>
      </w:r>
      <w:fldSimple w:instr=" SEQ Figure \* ARABIC ">
        <w:r w:rsidR="00E44E70">
          <w:rPr>
            <w:noProof/>
          </w:rPr>
          <w:t>26</w:t>
        </w:r>
      </w:fldSimple>
      <w:r>
        <w:t>: Read flow.</w:t>
      </w:r>
    </w:p>
    <w:p w:rsidR="000908DA" w:rsidRDefault="000908DA" w:rsidP="00FF5E04">
      <w:pPr>
        <w:pStyle w:val="ListParagraph"/>
        <w:numPr>
          <w:ilvl w:val="0"/>
          <w:numId w:val="26"/>
        </w:numPr>
      </w:pPr>
      <w:r>
        <w:t>Deploy the configuration.</w:t>
      </w:r>
    </w:p>
    <w:p w:rsidR="000908DA" w:rsidRDefault="000908DA" w:rsidP="000908DA">
      <w:r>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pPr>
      <w:bookmarkStart w:id="28" w:name="_Toc429397652"/>
      <w:bookmarkStart w:id="29" w:name="_Toc435099388"/>
      <w:r>
        <w:lastRenderedPageBreak/>
        <w:t>Configuring the I/O interfaces.</w:t>
      </w:r>
      <w:bookmarkEnd w:id="28"/>
      <w:bookmarkEnd w:id="29"/>
    </w:p>
    <w:p w:rsidR="000908DA" w:rsidRDefault="000908DA" w:rsidP="000908DA">
      <w:r>
        <w:t xml:space="preserve">On the telematics cards, models CG5106-11983 and CG5106-11984, there are three different types of IO interfaces as explained </w:t>
      </w:r>
      <w:r w:rsidR="0082179C">
        <w:t xml:space="preserve">in the documentation </w:t>
      </w:r>
      <w:r>
        <w:t>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w:t>
      </w:r>
      <w:r w:rsidR="0082179C">
        <w:t>s</w:t>
      </w:r>
      <w:r>
        <w:t xml:space="preserve"> </w:t>
      </w:r>
      <w:r w:rsidR="0082179C">
        <w:t>in</w:t>
      </w:r>
      <w:r>
        <w:t xml:space="preserve">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28</w:t>
        </w:r>
      </w:fldSimple>
      <w:r>
        <w:t>: GPIO nodes.</w:t>
      </w:r>
    </w:p>
    <w:p w:rsidR="000908DA" w:rsidRDefault="000908DA" w:rsidP="000908DA">
      <w:pPr>
        <w:pStyle w:val="ListParagraph"/>
        <w:numPr>
          <w:ilvl w:val="0"/>
          <w:numId w:val="13"/>
        </w:numPr>
      </w:pPr>
      <w:r>
        <w:t xml:space="preserve">The </w:t>
      </w:r>
      <w:r w:rsidRPr="0082179C">
        <w:rPr>
          <w:b/>
        </w:rPr>
        <w:t>GPIO in</w:t>
      </w:r>
      <w:r>
        <w:t xml:space="preserve"> node is used to read the values of either a digital input or an analog input pin.</w:t>
      </w:r>
    </w:p>
    <w:p w:rsidR="000908DA" w:rsidRDefault="000908DA" w:rsidP="000908DA">
      <w:pPr>
        <w:pStyle w:val="ListParagraph"/>
        <w:numPr>
          <w:ilvl w:val="0"/>
          <w:numId w:val="13"/>
        </w:numPr>
      </w:pPr>
      <w:r>
        <w:t xml:space="preserve">The </w:t>
      </w:r>
      <w:r w:rsidRPr="0082179C">
        <w:rPr>
          <w:b/>
        </w:rPr>
        <w:t>GPIO out</w:t>
      </w:r>
      <w:r>
        <w:t xml:space="preserve"> node is used to write a value to a Digital output pin.</w:t>
      </w:r>
    </w:p>
    <w:p w:rsidR="000908DA" w:rsidRDefault="000908DA" w:rsidP="000908DA">
      <w:pPr>
        <w:pStyle w:val="ListParagraph"/>
        <w:numPr>
          <w:ilvl w:val="0"/>
          <w:numId w:val="13"/>
        </w:numPr>
      </w:pPr>
      <w:r>
        <w:t xml:space="preserve">The </w:t>
      </w:r>
      <w:r w:rsidRPr="0082179C">
        <w:rPr>
          <w:b/>
        </w:rPr>
        <w:t>GPIO query</w:t>
      </w:r>
      <w:r>
        <w:t xml:space="preserve"> node is used to query the status of an IO pin.</w:t>
      </w:r>
    </w:p>
    <w:p w:rsidR="000908DA" w:rsidRDefault="00C27FBB" w:rsidP="000908DA">
      <w:r>
        <w:t>The telematics breakout board has access to all those pins. For t</w:t>
      </w:r>
      <w:r w:rsidR="000908DA">
        <w:t>he Digital output</w:t>
      </w:r>
      <w:r>
        <w:t xml:space="preserve"> the board also has LEDs; For the Digital inputs the board includes</w:t>
      </w:r>
      <w:r w:rsidR="000908DA">
        <w:t xml:space="preserve"> some buttons and for t</w:t>
      </w:r>
      <w:r>
        <w:t xml:space="preserve">he Analog inputs there are some connectors (See </w:t>
      </w:r>
      <w:r w:rsidR="000719EE">
        <w:fldChar w:fldCharType="begin"/>
      </w:r>
      <w:r>
        <w:instrText xml:space="preserve"> REF _Ref431299191 \h </w:instrText>
      </w:r>
      <w:r w:rsidR="000719EE">
        <w:fldChar w:fldCharType="separate"/>
      </w:r>
      <w:r w:rsidR="00E44E70">
        <w:t xml:space="preserve">Figure </w:t>
      </w:r>
      <w:r w:rsidR="00E44E70">
        <w:rPr>
          <w:noProof/>
        </w:rPr>
        <w:t>29</w:t>
      </w:r>
      <w:r w:rsidR="000719EE">
        <w:fldChar w:fldCharType="end"/>
      </w:r>
      <w:r>
        <w:t>).</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bookmarkStart w:id="30" w:name="_Ref431299191"/>
      <w:r>
        <w:t xml:space="preserve">Figure </w:t>
      </w:r>
      <w:fldSimple w:instr=" SEQ Figure \* ARABIC ">
        <w:r w:rsidR="00E44E70">
          <w:rPr>
            <w:noProof/>
          </w:rPr>
          <w:t>29</w:t>
        </w:r>
      </w:fldSimple>
      <w:bookmarkEnd w:id="30"/>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1" w:name="_Ref427336968"/>
      <w:bookmarkStart w:id="32" w:name="_Toc429397653"/>
      <w:bookmarkStart w:id="33" w:name="_Toc435099389"/>
      <w:r>
        <w:lastRenderedPageBreak/>
        <w:t>Digital outputs</w:t>
      </w:r>
      <w:bookmarkEnd w:id="31"/>
      <w:bookmarkEnd w:id="32"/>
      <w:bookmarkEnd w:id="33"/>
    </w:p>
    <w:p w:rsidR="000908DA" w:rsidRDefault="000908DA" w:rsidP="000908DA">
      <w:r>
        <w:t>Let's say that we want to turn on the LEDs of the breakout board ON. We first need to change the LED switch to the "ON" position (pressed towards the top side), when this is done, the LED number 5 is lit</w:t>
      </w:r>
      <w:r w:rsidR="00C27FBB">
        <w:t xml:space="preserve"> (This LED is actually not connected to the Digital outputs)</w:t>
      </w:r>
      <w:r>
        <w: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30</w:t>
        </w:r>
      </w:fldSimple>
      <w:r>
        <w:t>: Switch on "ON" position and LED number 5 ON.</w:t>
      </w:r>
    </w:p>
    <w:p w:rsidR="000908DA" w:rsidRDefault="000908DA" w:rsidP="000908DA">
      <w:r>
        <w:t>Let's start by turning on and off one single LED</w:t>
      </w:r>
      <w:r w:rsidR="00B26DC7">
        <w:t>, such as DO1 by</w:t>
      </w:r>
      <w:r>
        <w:t xml:space="preserve"> using two inject nodes and one GPIO out node.</w:t>
      </w:r>
    </w:p>
    <w:p w:rsidR="000908DA" w:rsidRDefault="000908DA" w:rsidP="00962265">
      <w:pPr>
        <w:pStyle w:val="ListParagraph"/>
        <w:numPr>
          <w:ilvl w:val="0"/>
          <w:numId w:val="28"/>
        </w:numPr>
      </w:pPr>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31</w:t>
        </w:r>
      </w:fldSimple>
      <w:r>
        <w:t>: Default GPIO out node.</w:t>
      </w:r>
    </w:p>
    <w:p w:rsidR="000908DA" w:rsidRDefault="000908DA" w:rsidP="00962265">
      <w:pPr>
        <w:pStyle w:val="ListParagraph"/>
        <w:numPr>
          <w:ilvl w:val="0"/>
          <w:numId w:val="28"/>
        </w:numPr>
      </w:pPr>
      <w:r>
        <w:t xml:space="preserve">Add a </w:t>
      </w:r>
      <w:r w:rsidRPr="00B26DC7">
        <w:rPr>
          <w:b/>
        </w:rPr>
        <w:t>new</w:t>
      </w:r>
      <w:r>
        <w:t xml:space="preserve">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4" w:name="_Ref427332266"/>
      <w:r>
        <w:t xml:space="preserve">Figure </w:t>
      </w:r>
      <w:fldSimple w:instr=" SEQ Figure \* ARABIC ">
        <w:r w:rsidR="00E44E70">
          <w:rPr>
            <w:noProof/>
          </w:rPr>
          <w:t>32</w:t>
        </w:r>
      </w:fldSimple>
      <w:bookmarkEnd w:id="34"/>
      <w:r>
        <w:t>: DO1 configuration.</w:t>
      </w:r>
    </w:p>
    <w:p w:rsidR="000908DA" w:rsidRDefault="000908DA" w:rsidP="000908DA"/>
    <w:p w:rsidR="000908DA" w:rsidRDefault="000908DA" w:rsidP="000908DA"/>
    <w:p w:rsidR="000908DA" w:rsidRDefault="000908DA" w:rsidP="00962265">
      <w:pPr>
        <w:pStyle w:val="ListParagraph"/>
        <w:numPr>
          <w:ilvl w:val="0"/>
          <w:numId w:val="28"/>
        </w:numPr>
      </w:pPr>
      <w:r>
        <w:lastRenderedPageBreak/>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The "Message" option of the configuration is determining what part of the message will be use as a trigger. In our case we will use the payload, but on more sofisticated configurations, one m</w:t>
      </w:r>
      <w:r w:rsidR="00B26DC7">
        <w:t xml:space="preserve">ight need to use something else, such as </w:t>
      </w:r>
      <w:r>
        <w:rPr>
          <w:b/>
          <w:i/>
        </w:rPr>
        <w:t>msg.payload.trigger</w:t>
      </w:r>
      <w:r>
        <w:t>.</w:t>
      </w:r>
    </w:p>
    <w:p w:rsidR="00962265" w:rsidRDefault="000908DA" w:rsidP="00962265">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w:t>
      </w:r>
      <w:r w:rsidR="00B26DC7">
        <w:t>is</w:t>
      </w:r>
      <w:r>
        <w:t xml:space="preserve"> 0.</w:t>
      </w:r>
    </w:p>
    <w:p w:rsidR="00962265" w:rsidRDefault="00962265" w:rsidP="00962265">
      <w:pPr>
        <w:pStyle w:val="ListParagraph"/>
        <w:numPr>
          <w:ilvl w:val="0"/>
          <w:numId w:val="0"/>
        </w:numPr>
        <w:ind w:left="720"/>
      </w:pPr>
    </w:p>
    <w:p w:rsidR="000908DA" w:rsidRDefault="000908DA" w:rsidP="00962265">
      <w:pPr>
        <w:pStyle w:val="ListParagraph"/>
        <w:numPr>
          <w:ilvl w:val="0"/>
          <w:numId w:val="28"/>
        </w:numPr>
      </w:pPr>
      <w:r>
        <w:t xml:space="preserve">Drop </w:t>
      </w:r>
      <w:r w:rsidR="00B26DC7">
        <w:t>in an</w:t>
      </w:r>
      <w:r>
        <w:t xml:space="preserve"> Inject node and configure it the following way:</w:t>
      </w:r>
    </w:p>
    <w:p w:rsidR="000908DA" w:rsidRDefault="000908DA" w:rsidP="00962265">
      <w:pPr>
        <w:pStyle w:val="ListParagraph"/>
        <w:numPr>
          <w:ilvl w:val="1"/>
          <w:numId w:val="16"/>
        </w:numPr>
      </w:pPr>
      <w:r>
        <w:t>Change the Payload to "number"</w:t>
      </w:r>
    </w:p>
    <w:p w:rsidR="000908DA" w:rsidRDefault="000908DA" w:rsidP="00962265">
      <w:pPr>
        <w:pStyle w:val="ListParagraph"/>
        <w:numPr>
          <w:ilvl w:val="1"/>
          <w:numId w:val="16"/>
        </w:numPr>
      </w:pPr>
      <w:r>
        <w:t>Then add a "1" as the payload.</w:t>
      </w:r>
    </w:p>
    <w:p w:rsidR="000908DA" w:rsidRDefault="000908DA" w:rsidP="00962265">
      <w:pPr>
        <w:pStyle w:val="ListParagraph"/>
        <w:numPr>
          <w:ilvl w:val="1"/>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34</w:t>
        </w:r>
      </w:fldSimple>
      <w:r>
        <w:t>: Inject node "ON" configuration.</w:t>
      </w:r>
    </w:p>
    <w:p w:rsidR="000908DA" w:rsidRDefault="000908DA" w:rsidP="00011BD6">
      <w:pPr>
        <w:pStyle w:val="ListParagraph"/>
        <w:numPr>
          <w:ilvl w:val="0"/>
          <w:numId w:val="28"/>
        </w:numPr>
      </w:pPr>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35</w:t>
        </w:r>
      </w:fldSimple>
      <w:r>
        <w:t>: Inject node "OFF" configuration.</w:t>
      </w:r>
    </w:p>
    <w:p w:rsidR="000908DA" w:rsidRDefault="00011BD6" w:rsidP="00011BD6">
      <w:pPr>
        <w:pStyle w:val="ListParagraph"/>
        <w:numPr>
          <w:ilvl w:val="0"/>
          <w:numId w:val="28"/>
        </w:numPr>
      </w:pPr>
      <w:r>
        <w:t>L</w:t>
      </w:r>
      <w:r w:rsidR="000908DA">
        <w:t xml:space="preserve">et's connect the three nodes together </w:t>
      </w:r>
      <w:r w:rsidR="00B26DC7">
        <w:t>in the</w:t>
      </w:r>
      <w:r w:rsidR="000908DA">
        <w:t xml:space="preserv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36</w:t>
        </w:r>
      </w:fldSimple>
      <w:r>
        <w:t>: Final configuration.</w:t>
      </w:r>
    </w:p>
    <w:p w:rsidR="000908DA" w:rsidRDefault="000908DA" w:rsidP="00011BD6">
      <w:pPr>
        <w:pStyle w:val="ListParagraph"/>
        <w:numPr>
          <w:ilvl w:val="0"/>
          <w:numId w:val="28"/>
        </w:numPr>
      </w:pPr>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38</w:t>
        </w:r>
      </w:fldSimple>
      <w:r>
        <w:t>: Off inject pressed.</w:t>
      </w:r>
    </w:p>
    <w:p w:rsidR="000908DA" w:rsidRDefault="000908DA" w:rsidP="000908DA"/>
    <w:p w:rsidR="000908DA" w:rsidRDefault="000908DA" w:rsidP="000908DA"/>
    <w:p w:rsidR="000908DA" w:rsidRDefault="000908DA" w:rsidP="000908DA">
      <w:r>
        <w:lastRenderedPageBreak/>
        <w:t xml:space="preserve">This configuration can be reproduced </w:t>
      </w:r>
      <w:r w:rsidR="006F22BD">
        <w:t>for</w:t>
      </w:r>
      <w:r>
        <w:t xml:space="preserve"> all the other LEDs simply</w:t>
      </w:r>
      <w:r w:rsidR="006F22BD">
        <w:t xml:space="preserve"> by</w:t>
      </w:r>
      <w:r>
        <w:t xml:space="preserve"> adding more GPIO out nodes and configure them by adding a </w:t>
      </w:r>
      <w:r w:rsidR="00934203">
        <w:rPr>
          <w:b/>
        </w:rPr>
        <w:t xml:space="preserve">NEW </w:t>
      </w:r>
      <w:r>
        <w:t xml:space="preserve">gpio out pin as shown on </w:t>
      </w:r>
      <w:r w:rsidR="000719EE">
        <w:fldChar w:fldCharType="begin"/>
      </w:r>
      <w:r>
        <w:instrText xml:space="preserve"> REF _Ref427332266 \h </w:instrText>
      </w:r>
      <w:r w:rsidR="000719EE">
        <w:fldChar w:fldCharType="separate"/>
      </w:r>
      <w:r w:rsidR="00E44E70">
        <w:t xml:space="preserve">Figure </w:t>
      </w:r>
      <w:r w:rsidR="00E44E70">
        <w:rPr>
          <w:noProof/>
        </w:rPr>
        <w:t>32</w:t>
      </w:r>
      <w:r w:rsidR="000719EE">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40</w:t>
        </w:r>
      </w:fldSimple>
      <w:r>
        <w:t>: All LEDs ON.</w:t>
      </w:r>
    </w:p>
    <w:p w:rsidR="000908DA" w:rsidRDefault="000908DA" w:rsidP="000908DA">
      <w:pPr>
        <w:pStyle w:val="Heading2"/>
      </w:pPr>
      <w:bookmarkStart w:id="35" w:name="_Toc429397654"/>
      <w:bookmarkStart w:id="36" w:name="_Toc435099390"/>
      <w:r>
        <w:t>Digital inputs</w:t>
      </w:r>
      <w:bookmarkEnd w:id="35"/>
      <w:bookmarkEnd w:id="36"/>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1A3008">
      <w:pPr>
        <w:pStyle w:val="ListParagraph"/>
        <w:numPr>
          <w:ilvl w:val="0"/>
          <w:numId w:val="22"/>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41</w:t>
        </w:r>
      </w:fldSimple>
      <w:r>
        <w:t>: Default GPIO in node.</w:t>
      </w:r>
    </w:p>
    <w:p w:rsidR="000908DA" w:rsidRDefault="000908DA" w:rsidP="000908DA"/>
    <w:p w:rsidR="000908DA" w:rsidRDefault="000908DA" w:rsidP="001A3008">
      <w:pPr>
        <w:pStyle w:val="ListParagraph"/>
        <w:numPr>
          <w:ilvl w:val="0"/>
          <w:numId w:val="22"/>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E44E70">
          <w:rPr>
            <w:noProof/>
          </w:rPr>
          <w:t>42</w:t>
        </w:r>
      </w:fldSimple>
      <w:r>
        <w:t>: I1 configuration.</w:t>
      </w:r>
    </w:p>
    <w:p w:rsidR="000908DA" w:rsidRDefault="000908DA" w:rsidP="001A3008">
      <w:pPr>
        <w:pStyle w:val="ListParagraph"/>
        <w:numPr>
          <w:ilvl w:val="0"/>
          <w:numId w:val="22"/>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43</w:t>
        </w:r>
      </w:fldSimple>
      <w:r>
        <w:t>: Final configuration of the first GPIO in node.</w:t>
      </w:r>
    </w:p>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Pr="00A00D7A" w:rsidRDefault="00A00D7A" w:rsidP="00A00D7A"/>
    <w:p w:rsidR="000908DA" w:rsidRDefault="00A00D7A" w:rsidP="001A3008">
      <w:pPr>
        <w:pStyle w:val="ListParagraph"/>
        <w:numPr>
          <w:ilvl w:val="0"/>
          <w:numId w:val="22"/>
        </w:numPr>
      </w:pPr>
      <w:r>
        <w:lastRenderedPageBreak/>
        <w:t xml:space="preserve">Drop a second GPIO in node. Be sure to </w:t>
      </w:r>
      <w:r>
        <w:rPr>
          <w:b/>
        </w:rPr>
        <w:t xml:space="preserve">ADD </w:t>
      </w:r>
      <w:r>
        <w:t xml:space="preserve">a </w:t>
      </w:r>
      <w:r w:rsidRPr="00A00D7A">
        <w:rPr>
          <w:b/>
        </w:rPr>
        <w:t>N</w:t>
      </w:r>
      <w:r>
        <w:rPr>
          <w:b/>
        </w:rPr>
        <w:t xml:space="preserve">EW </w:t>
      </w:r>
      <w:r>
        <w:t>gpio pin instead of editing the existing one and select I2 pin instead. C</w:t>
      </w:r>
      <w:r w:rsidR="000908DA">
        <w:t>onfigure it</w:t>
      </w:r>
      <w:r w:rsidR="00934203">
        <w:t xml:space="preserve"> </w:t>
      </w:r>
      <w:r>
        <w:t xml:space="preserve">in </w:t>
      </w:r>
      <w:r w:rsidR="00934203">
        <w:t xml:space="preserve">the same </w:t>
      </w:r>
      <w:r w:rsidR="000908DA">
        <w:t>way as the first node,</w:t>
      </w:r>
      <w:r>
        <w:t xml:space="preserve"> changing the name to DIN2</w:t>
      </w:r>
      <w:r w:rsidR="000908DA">
        <w:t>:</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44</w:t>
        </w:r>
      </w:fldSimple>
      <w:r>
        <w:t>: Final configuration of the second GPIO in node.</w:t>
      </w:r>
    </w:p>
    <w:p w:rsidR="000908DA" w:rsidRDefault="000908DA" w:rsidP="001A3008">
      <w:pPr>
        <w:pStyle w:val="ListParagraph"/>
        <w:numPr>
          <w:ilvl w:val="0"/>
          <w:numId w:val="22"/>
        </w:numPr>
      </w:pPr>
      <w:r>
        <w:t>Now, in order to make the second GPIO in to have a reversed acti</w:t>
      </w:r>
      <w:r w:rsidR="001A3008">
        <w:t>on as for the first GPIO in</w:t>
      </w:r>
      <w:r>
        <w:t>, we need to add another node that can make such change for us. There are severa</w:t>
      </w:r>
      <w:r w:rsidR="00A00D7A">
        <w:t xml:space="preserve"> options</w:t>
      </w:r>
      <w:r>
        <w:t>,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45</w:t>
        </w:r>
      </w:fldSimple>
      <w:r>
        <w:t>: Change node.</w:t>
      </w:r>
    </w:p>
    <w:p w:rsidR="000908DA" w:rsidRDefault="000908DA" w:rsidP="001A3008">
      <w:pPr>
        <w:pStyle w:val="ListParagraph"/>
        <w:numPr>
          <w:ilvl w:val="0"/>
          <w:numId w:val="22"/>
        </w:numPr>
      </w:pPr>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46</w:t>
        </w:r>
      </w:fldSimple>
      <w:r>
        <w:t>: Change node configuration.</w:t>
      </w:r>
    </w:p>
    <w:p w:rsidR="000908DA" w:rsidRDefault="001A3008" w:rsidP="000908DA">
      <w:r>
        <w:tab/>
      </w:r>
      <w:r w:rsidR="000908DA">
        <w:t xml:space="preserve">We are basically telling the node to change the </w:t>
      </w:r>
      <w:r w:rsidR="000908DA">
        <w:rPr>
          <w:b/>
          <w:i/>
        </w:rPr>
        <w:t>payload</w:t>
      </w:r>
      <w:r w:rsidR="000908DA">
        <w:t xml:space="preserve"> of the message to 0 when </w:t>
      </w:r>
      <w:r>
        <w:tab/>
      </w:r>
      <w:r w:rsidR="000908DA">
        <w:t>triggered.</w:t>
      </w:r>
    </w:p>
    <w:p w:rsidR="00A00D7A" w:rsidRDefault="00A00D7A" w:rsidP="000908DA"/>
    <w:p w:rsidR="00A00D7A" w:rsidRDefault="00A00D7A" w:rsidP="000908DA"/>
    <w:p w:rsidR="000908DA" w:rsidRDefault="000908DA" w:rsidP="001A3008">
      <w:pPr>
        <w:pStyle w:val="ListParagraph"/>
        <w:numPr>
          <w:ilvl w:val="0"/>
          <w:numId w:val="22"/>
        </w:numPr>
      </w:pPr>
      <w:r>
        <w:lastRenderedPageBreak/>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47</w:t>
        </w:r>
      </w:fldSimple>
      <w:r>
        <w:t>: Final configuration using Digital inputs for one output.</w:t>
      </w:r>
    </w:p>
    <w:p w:rsidR="000908DA" w:rsidRDefault="000908DA" w:rsidP="000908DA">
      <w:pPr>
        <w:keepNext/>
        <w:jc w:val="center"/>
      </w:pPr>
      <w:r>
        <w:rPr>
          <w:noProof/>
        </w:rPr>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E44E70">
          <w:rPr>
            <w:noProof/>
          </w:rPr>
          <w:t>48</w:t>
        </w:r>
      </w:fldSimple>
      <w:r>
        <w:t>: Final configuration using digital inputs for multiple outputs.</w:t>
      </w:r>
    </w:p>
    <w:p w:rsidR="000908DA" w:rsidRDefault="000908DA" w:rsidP="000908DA">
      <w:pPr>
        <w:pStyle w:val="Heading2"/>
      </w:pPr>
      <w:bookmarkStart w:id="37" w:name="_Toc429397655"/>
      <w:bookmarkStart w:id="38" w:name="_Toc435099391"/>
      <w:r>
        <w:t>Analog inputs</w:t>
      </w:r>
      <w:bookmarkEnd w:id="37"/>
      <w:bookmarkEnd w:id="38"/>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11BD6">
      <w:pPr>
        <w:pStyle w:val="ListParagraph"/>
        <w:numPr>
          <w:ilvl w:val="0"/>
          <w:numId w:val="30"/>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50</w:t>
        </w:r>
      </w:fldSimple>
      <w:r>
        <w:t>: Default GPIO in node.</w:t>
      </w:r>
    </w:p>
    <w:p w:rsidR="000908DA" w:rsidRDefault="000908DA" w:rsidP="00011BD6">
      <w:pPr>
        <w:pStyle w:val="ListParagraph"/>
        <w:numPr>
          <w:ilvl w:val="0"/>
          <w:numId w:val="30"/>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51</w:t>
        </w:r>
      </w:fldSimple>
      <w:r>
        <w:t>: AI1 configuration.</w:t>
      </w:r>
    </w:p>
    <w:p w:rsidR="000908DA" w:rsidRDefault="000908DA" w:rsidP="000908DA">
      <w:pPr>
        <w:pStyle w:val="ListParagraph"/>
        <w:numPr>
          <w:ilvl w:val="0"/>
          <w:numId w:val="0"/>
        </w:numPr>
        <w:ind w:left="720"/>
      </w:pPr>
    </w:p>
    <w:p w:rsidR="000908DA" w:rsidRDefault="000908DA" w:rsidP="00011BD6">
      <w:pPr>
        <w:pStyle w:val="ListParagraph"/>
        <w:numPr>
          <w:ilvl w:val="0"/>
          <w:numId w:val="30"/>
        </w:numPr>
      </w:pPr>
      <w:r>
        <w:t>After adding the pin, rename the node and change the "Message" to "only sent on change":</w:t>
      </w:r>
    </w:p>
    <w:p w:rsidR="000908DA" w:rsidRDefault="000908DA" w:rsidP="000908DA">
      <w:pPr>
        <w:jc w:val="center"/>
      </w:pPr>
      <w:r>
        <w:rPr>
          <w:noProof/>
        </w:rPr>
        <w:lastRenderedPageBreak/>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52</w:t>
        </w:r>
      </w:fldSimple>
      <w:r>
        <w:t>: Final configuration of the first GPIO in node.</w:t>
      </w:r>
    </w:p>
    <w:p w:rsidR="000908DA" w:rsidRDefault="000908DA" w:rsidP="00011BD6">
      <w:pPr>
        <w:pStyle w:val="ListParagraph"/>
        <w:numPr>
          <w:ilvl w:val="0"/>
          <w:numId w:val="30"/>
        </w:numPr>
      </w:pPr>
      <w:r>
        <w:t xml:space="preserve">Let's say that we add a GPIO out node and configure it the same way as explained on section </w:t>
      </w:r>
      <w:r w:rsidR="000719EE">
        <w:fldChar w:fldCharType="begin"/>
      </w:r>
      <w:r>
        <w:instrText xml:space="preserve"> REF _Ref427336968 \r \h </w:instrText>
      </w:r>
      <w:r w:rsidR="000719EE">
        <w:fldChar w:fldCharType="separate"/>
      </w:r>
      <w:r w:rsidR="00E44E70">
        <w:t>4.1</w:t>
      </w:r>
      <w:r w:rsidR="000719EE">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53</w:t>
        </w:r>
      </w:fldSimple>
      <w:r>
        <w:t>: Digital output configured.</w:t>
      </w:r>
    </w:p>
    <w:p w:rsidR="000908DA" w:rsidRDefault="000908DA" w:rsidP="00011BD6">
      <w:pPr>
        <w:pStyle w:val="ListParagraph"/>
        <w:numPr>
          <w:ilvl w:val="0"/>
          <w:numId w:val="30"/>
        </w:numPr>
      </w:pPr>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54</w:t>
        </w:r>
      </w:fldSimple>
      <w:r>
        <w:t>: Final configuration for Analog input.</w:t>
      </w:r>
    </w:p>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lastRenderedPageBreak/>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55</w:t>
        </w:r>
      </w:fldSimple>
      <w:r>
        <w:t>: Analog input reading "0" after pressing the digital input.</w:t>
      </w:r>
    </w:p>
    <w:p w:rsidR="00C47445" w:rsidRDefault="00C47445" w:rsidP="00C47445"/>
    <w:p w:rsidR="00C47445" w:rsidRDefault="00C47445" w:rsidP="00C47445"/>
    <w:p w:rsidR="00C47445" w:rsidRDefault="00C47445" w:rsidP="00C47445"/>
    <w:p w:rsidR="00C47445" w:rsidRPr="00C47445" w:rsidRDefault="00C47445" w:rsidP="00C47445"/>
    <w:p w:rsidR="000908DA" w:rsidRDefault="000908DA" w:rsidP="000908DA">
      <w:pPr>
        <w:pStyle w:val="Heading3"/>
      </w:pPr>
      <w:bookmarkStart w:id="39" w:name="_Toc429397656"/>
      <w:bookmarkStart w:id="40" w:name="_Toc435099392"/>
      <w:r>
        <w:t>Monitoring the Digital output using a GPIO query node</w:t>
      </w:r>
      <w:bookmarkEnd w:id="39"/>
      <w:bookmarkEnd w:id="40"/>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C47445">
      <w:pPr>
        <w:pStyle w:val="ListParagraph"/>
        <w:numPr>
          <w:ilvl w:val="0"/>
          <w:numId w:val="31"/>
        </w:numPr>
      </w:pPr>
      <w:r>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E44E70">
          <w:rPr>
            <w:noProof/>
          </w:rPr>
          <w:t>56</w:t>
        </w:r>
      </w:fldSimple>
      <w:r>
        <w:t>: GPIO query node.</w:t>
      </w:r>
    </w:p>
    <w:p w:rsidR="000908DA" w:rsidRDefault="000908DA" w:rsidP="00C47445">
      <w:pPr>
        <w:pStyle w:val="ListParagraph"/>
        <w:numPr>
          <w:ilvl w:val="0"/>
          <w:numId w:val="31"/>
        </w:numPr>
      </w:pPr>
      <w:r>
        <w:t>Drop an inject node that will act as a trigger for the query node and configure it as shown below:</w:t>
      </w:r>
    </w:p>
    <w:p w:rsidR="000908DA" w:rsidRDefault="000908DA" w:rsidP="000908DA">
      <w:pPr>
        <w:keepNext/>
        <w:jc w:val="center"/>
      </w:pPr>
      <w:r>
        <w:rPr>
          <w:noProof/>
        </w:rPr>
        <w:lastRenderedPageBreak/>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57</w:t>
        </w:r>
      </w:fldSimple>
      <w:r>
        <w:t>: Inject node acting as a trigger (2s).</w:t>
      </w:r>
    </w:p>
    <w:p w:rsidR="000908DA" w:rsidRDefault="000908DA" w:rsidP="00C47445">
      <w:pPr>
        <w:pStyle w:val="ListParagraph"/>
        <w:numPr>
          <w:ilvl w:val="0"/>
          <w:numId w:val="31"/>
        </w:numPr>
      </w:pPr>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58</w:t>
        </w:r>
      </w:fldSimple>
      <w:r>
        <w:t>: GPIO query flow.</w:t>
      </w:r>
    </w:p>
    <w:p w:rsidR="000908DA" w:rsidRDefault="000908DA" w:rsidP="00C47445">
      <w:pPr>
        <w:pStyle w:val="ListParagraph"/>
        <w:numPr>
          <w:ilvl w:val="0"/>
          <w:numId w:val="31"/>
        </w:numPr>
      </w:pPr>
      <w:r>
        <w:t>This new flow will print the status of the DO1 pin at every two seconds:</w:t>
      </w:r>
    </w:p>
    <w:p w:rsidR="000908DA" w:rsidRDefault="000908DA" w:rsidP="000908DA">
      <w:pPr>
        <w:keepNext/>
        <w:jc w:val="center"/>
      </w:pPr>
      <w:r>
        <w:rPr>
          <w:noProof/>
        </w:rPr>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E44E70">
          <w:rPr>
            <w:noProof/>
          </w:rPr>
          <w:t>59</w:t>
        </w:r>
      </w:fldSimple>
      <w:r>
        <w:t>: Output of the GPIO query node on the debug tab.</w:t>
      </w:r>
    </w:p>
    <w:p w:rsidR="000908DA" w:rsidRDefault="000908DA" w:rsidP="000908DA"/>
    <w:p w:rsidR="000908DA" w:rsidRDefault="000908DA" w:rsidP="000908DA">
      <w:pPr>
        <w:pStyle w:val="Heading1"/>
      </w:pPr>
      <w:bookmarkStart w:id="41" w:name="_Toc429397657"/>
      <w:bookmarkStart w:id="42" w:name="_Toc435099393"/>
      <w:r>
        <w:lastRenderedPageBreak/>
        <w:t>One Wire interface</w:t>
      </w:r>
      <w:bookmarkEnd w:id="41"/>
      <w:bookmarkEnd w:id="42"/>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3" w:name="_Ref427582365"/>
      <w:r>
        <w:t xml:space="preserve">Figure </w:t>
      </w:r>
      <w:fldSimple w:instr=" SEQ Figure \* ARABIC ">
        <w:r w:rsidR="00E44E70">
          <w:rPr>
            <w:noProof/>
          </w:rPr>
          <w:t>61</w:t>
        </w:r>
      </w:fldSimple>
      <w:bookmarkEnd w:id="43"/>
      <w:r>
        <w:t>: 1-wire temp sensor.</w:t>
      </w:r>
    </w:p>
    <w:p w:rsidR="00DD7A22" w:rsidRDefault="00DD7A22" w:rsidP="00DD7A22">
      <w:r>
        <w:t>We first need to change the LED 5 switch to the "OFF" position (pressed towards the bottom side), when this is done, the LED number 5 will no longer be lit:</w:t>
      </w:r>
    </w:p>
    <w:p w:rsidR="00DD7A22" w:rsidRDefault="00DD7A22" w:rsidP="00DD7A22">
      <w:pPr>
        <w:keepNext/>
        <w:jc w:val="center"/>
      </w:pPr>
      <w:r>
        <w:rPr>
          <w:noProof/>
        </w:rPr>
        <w:drawing>
          <wp:inline distT="0" distB="0" distL="0" distR="0">
            <wp:extent cx="1371600" cy="950563"/>
            <wp:effectExtent l="19050" t="0" r="0" b="0"/>
            <wp:docPr id="20" name="Picture 19" descr="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png"/>
                    <pic:cNvPicPr/>
                  </pic:nvPicPr>
                  <pic:blipFill>
                    <a:blip r:embed="rId71" cstate="print"/>
                    <a:stretch>
                      <a:fillRect/>
                    </a:stretch>
                  </pic:blipFill>
                  <pic:spPr>
                    <a:xfrm>
                      <a:off x="0" y="0"/>
                      <a:ext cx="1371820" cy="950715"/>
                    </a:xfrm>
                    <a:prstGeom prst="rect">
                      <a:avLst/>
                    </a:prstGeom>
                  </pic:spPr>
                </pic:pic>
              </a:graphicData>
            </a:graphic>
          </wp:inline>
        </w:drawing>
      </w:r>
    </w:p>
    <w:p w:rsidR="00DD7A22" w:rsidRDefault="00DD7A22" w:rsidP="00DD7A22">
      <w:pPr>
        <w:pStyle w:val="Caption"/>
        <w:rPr>
          <w:noProof/>
        </w:rPr>
      </w:pPr>
      <w:r>
        <w:t xml:space="preserve">Figure </w:t>
      </w:r>
      <w:fldSimple w:instr=" SEQ Figure \* ARABIC ">
        <w:r w:rsidR="00E44E70">
          <w:rPr>
            <w:noProof/>
          </w:rPr>
          <w:t>62</w:t>
        </w:r>
      </w:fldSimple>
      <w:r>
        <w:t>: LED 5 Switch</w:t>
      </w:r>
      <w:r>
        <w:rPr>
          <w:noProof/>
        </w:rPr>
        <w:t xml:space="preserve"> to Off position.</w:t>
      </w:r>
    </w:p>
    <w:p w:rsidR="00DD7A22" w:rsidRDefault="00DD7A22" w:rsidP="00DD7A22"/>
    <w:p w:rsidR="00DD7A22" w:rsidRDefault="00DD7A22" w:rsidP="00DD7A22"/>
    <w:p w:rsidR="00DD7A22" w:rsidRDefault="00DD7A22" w:rsidP="00DD7A22"/>
    <w:p w:rsidR="00DD7A22" w:rsidRDefault="00DD7A22" w:rsidP="00DD7A22"/>
    <w:p w:rsidR="00DD7A22" w:rsidRDefault="00DD7A22" w:rsidP="00DD7A22"/>
    <w:p w:rsidR="00DD7A22" w:rsidRPr="00DD7A22" w:rsidRDefault="00DD7A22" w:rsidP="00DD7A22"/>
    <w:p w:rsidR="000908DA" w:rsidRDefault="000908DA" w:rsidP="000908DA">
      <w:r>
        <w:lastRenderedPageBreak/>
        <w:t>To get the reading of the sensor we fist need to find out the serial number of it. We can do that by using the OWS search node.</w:t>
      </w:r>
    </w:p>
    <w:p w:rsidR="000908DA" w:rsidRDefault="000908DA" w:rsidP="008B4947">
      <w:pPr>
        <w:pStyle w:val="ListParagraph"/>
        <w:numPr>
          <w:ilvl w:val="0"/>
          <w:numId w:val="32"/>
        </w:numPr>
      </w:pPr>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63</w:t>
        </w:r>
      </w:fldSimple>
      <w:r>
        <w:t>: OWS search node defaults.</w:t>
      </w:r>
    </w:p>
    <w:p w:rsidR="000908DA" w:rsidRDefault="000908DA" w:rsidP="000908DA">
      <w:pPr>
        <w:pStyle w:val="ListParagraph"/>
        <w:numPr>
          <w:ilvl w:val="0"/>
          <w:numId w:val="0"/>
        </w:numPr>
        <w:ind w:left="720"/>
      </w:pPr>
    </w:p>
    <w:p w:rsidR="000908DA" w:rsidRDefault="000908DA" w:rsidP="008B4947">
      <w:pPr>
        <w:pStyle w:val="ListParagraph"/>
        <w:numPr>
          <w:ilvl w:val="0"/>
          <w:numId w:val="32"/>
        </w:numPr>
      </w:pPr>
      <w:r>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64</w:t>
        </w:r>
      </w:fldSimple>
      <w:r>
        <w:t>: Adding a 1-wire bus.</w:t>
      </w:r>
    </w:p>
    <w:p w:rsidR="000908DA" w:rsidRDefault="000908DA" w:rsidP="008B4947">
      <w:pPr>
        <w:pStyle w:val="ListParagraph"/>
        <w:numPr>
          <w:ilvl w:val="0"/>
          <w:numId w:val="32"/>
        </w:numPr>
      </w:pPr>
      <w:r>
        <w:t>Click on "Add" and then change the name of the OWS search node and click on "OK":</w:t>
      </w:r>
    </w:p>
    <w:p w:rsidR="000908DA" w:rsidRDefault="000908DA" w:rsidP="000908DA">
      <w:pPr>
        <w:jc w:val="center"/>
      </w:pPr>
      <w:r>
        <w:rPr>
          <w:noProof/>
        </w:rPr>
        <w:lastRenderedPageBreak/>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65</w:t>
        </w:r>
      </w:fldSimple>
      <w:r>
        <w:t>: OWS search configured.</w:t>
      </w:r>
    </w:p>
    <w:p w:rsidR="000908DA" w:rsidRDefault="000908DA" w:rsidP="008B4947">
      <w:pPr>
        <w:pStyle w:val="ListParagraph"/>
        <w:numPr>
          <w:ilvl w:val="0"/>
          <w:numId w:val="32"/>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66</w:t>
        </w:r>
      </w:fldSimple>
      <w:r>
        <w:t>: OWS search configuration.</w:t>
      </w:r>
    </w:p>
    <w:p w:rsidR="000908DA" w:rsidRDefault="008B4947" w:rsidP="000908DA">
      <w:r>
        <w:tab/>
      </w:r>
      <w:r w:rsidR="000908DA">
        <w:t xml:space="preserve">When clicking on the inject node, the debug node will print the serial number of the </w:t>
      </w:r>
      <w:r>
        <w:tab/>
      </w:r>
      <w:r w:rsidR="000908DA">
        <w:t>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4" w:name="_Ref427583012"/>
      <w:r>
        <w:t xml:space="preserve">Figure </w:t>
      </w:r>
      <w:fldSimple w:instr=" SEQ Figure \* ARABIC ">
        <w:r w:rsidR="00E44E70">
          <w:rPr>
            <w:noProof/>
          </w:rPr>
          <w:t>67</w:t>
        </w:r>
      </w:fldSimple>
      <w:bookmarkEnd w:id="44"/>
      <w:r>
        <w:t>: Serial number of the 1-wire sensor on the Breakout board.</w:t>
      </w:r>
    </w:p>
    <w:p w:rsidR="000908DA" w:rsidRPr="00A53DEB" w:rsidRDefault="008B4947" w:rsidP="000908DA">
      <w:r w:rsidRPr="008B4947">
        <w:tab/>
      </w:r>
      <w:r w:rsidR="000908DA" w:rsidRPr="00BC6F24">
        <w:rPr>
          <w:b/>
          <w:u w:val="single"/>
        </w:rPr>
        <w:t>NOTE</w:t>
      </w:r>
      <w:r w:rsidR="000908DA">
        <w:t xml:space="preserve">: Make sure the LED Switch number 8 is pressed on the ON position (towards the </w:t>
      </w:r>
      <w:r>
        <w:tab/>
      </w:r>
      <w:r w:rsidR="000908DA">
        <w:t xml:space="preserve">number) as can be seen on </w:t>
      </w:r>
      <w:r w:rsidR="000719EE">
        <w:fldChar w:fldCharType="begin"/>
      </w:r>
      <w:r w:rsidR="000908DA">
        <w:instrText xml:space="preserve"> REF _Ref427582365 \h </w:instrText>
      </w:r>
      <w:r w:rsidR="000719EE">
        <w:fldChar w:fldCharType="separate"/>
      </w:r>
      <w:r w:rsidR="00E44E70">
        <w:t xml:space="preserve">Figure </w:t>
      </w:r>
      <w:r w:rsidR="00E44E70">
        <w:rPr>
          <w:noProof/>
        </w:rPr>
        <w:t>61</w:t>
      </w:r>
      <w:r w:rsidR="000719EE">
        <w:fldChar w:fldCharType="end"/>
      </w:r>
      <w:r w:rsidR="000908DA">
        <w:t>.</w:t>
      </w:r>
    </w:p>
    <w:p w:rsidR="000908DA" w:rsidRDefault="000908DA" w:rsidP="008B4947">
      <w:pPr>
        <w:pStyle w:val="ListParagraph"/>
        <w:numPr>
          <w:ilvl w:val="0"/>
          <w:numId w:val="32"/>
        </w:numPr>
      </w:pPr>
      <w:r>
        <w:t>We can now d</w:t>
      </w:r>
      <w:r w:rsidR="00F27E46">
        <w:t>rop a OWS temp node into the f</w:t>
      </w:r>
      <w:r>
        <w:t>low and configure it as follows:</w:t>
      </w:r>
    </w:p>
    <w:p w:rsidR="000908DA" w:rsidRDefault="000908DA" w:rsidP="000908DA">
      <w:pPr>
        <w:keepNext/>
        <w:jc w:val="center"/>
      </w:pPr>
      <w:r>
        <w:rPr>
          <w:noProof/>
        </w:rPr>
        <w:drawing>
          <wp:inline distT="0" distB="0" distL="0" distR="0">
            <wp:extent cx="2841716" cy="1395441"/>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srcRect/>
                    <a:stretch>
                      <a:fillRect/>
                    </a:stretch>
                  </pic:blipFill>
                  <pic:spPr bwMode="auto">
                    <a:xfrm>
                      <a:off x="0" y="0"/>
                      <a:ext cx="2841892" cy="139552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68</w:t>
        </w:r>
      </w:fldSimple>
      <w:r>
        <w:t>: OWS temp node configuration.</w:t>
      </w:r>
    </w:p>
    <w:p w:rsidR="000908DA" w:rsidRDefault="000908DA" w:rsidP="00B026F3">
      <w:pPr>
        <w:pStyle w:val="ListParagraph"/>
        <w:numPr>
          <w:ilvl w:val="1"/>
          <w:numId w:val="19"/>
        </w:numPr>
      </w:pPr>
      <w:r>
        <w:t>The "Bus" should be already configure as the OWS temp node will get the bus we configured for the OWS search node.</w:t>
      </w:r>
    </w:p>
    <w:p w:rsidR="000908DA" w:rsidRDefault="000908DA" w:rsidP="00B026F3">
      <w:pPr>
        <w:pStyle w:val="ListParagraph"/>
        <w:numPr>
          <w:ilvl w:val="1"/>
          <w:numId w:val="19"/>
        </w:numPr>
      </w:pPr>
      <w:r>
        <w:t>Keep the "Message" as it is.</w:t>
      </w:r>
    </w:p>
    <w:p w:rsidR="000908DA" w:rsidRDefault="000908DA" w:rsidP="00B026F3">
      <w:pPr>
        <w:pStyle w:val="ListParagraph"/>
        <w:numPr>
          <w:ilvl w:val="1"/>
          <w:numId w:val="19"/>
        </w:numPr>
      </w:pPr>
      <w:r>
        <w:lastRenderedPageBreak/>
        <w:t>Change the name of the node and click on "OK".</w:t>
      </w:r>
    </w:p>
    <w:p w:rsidR="00B026F3" w:rsidRDefault="00B026F3" w:rsidP="00B026F3">
      <w:pPr>
        <w:pStyle w:val="ListParagraph"/>
        <w:numPr>
          <w:ilvl w:val="0"/>
          <w:numId w:val="0"/>
        </w:numPr>
        <w:ind w:left="1440"/>
      </w:pP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DD7A22" w:rsidP="000908DA">
      <w:pPr>
        <w:keepNext/>
        <w:jc w:val="center"/>
      </w:pPr>
      <w:r>
        <w:rPr>
          <w:noProof/>
        </w:rPr>
        <w:drawing>
          <wp:inline distT="0" distB="0" distL="0" distR="0">
            <wp:extent cx="4162425" cy="726976"/>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4166616" cy="7277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E44E70">
          <w:rPr>
            <w:noProof/>
          </w:rPr>
          <w:t>69</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DD7A22" w:rsidP="000908DA">
      <w:pPr>
        <w:jc w:val="center"/>
      </w:pPr>
      <w:r>
        <w:rPr>
          <w:noProof/>
        </w:rPr>
        <w:drawing>
          <wp:inline distT="0" distB="0" distL="0" distR="0">
            <wp:extent cx="5732145" cy="768166"/>
            <wp:effectExtent l="19050" t="0" r="190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732145" cy="768166"/>
                    </a:xfrm>
                    <a:prstGeom prst="rect">
                      <a:avLst/>
                    </a:prstGeom>
                    <a:noFill/>
                    <a:ln w="9525">
                      <a:noFill/>
                      <a:miter lim="800000"/>
                      <a:headEnd/>
                      <a:tailEnd/>
                    </a:ln>
                  </pic:spPr>
                </pic:pic>
              </a:graphicData>
            </a:graphic>
          </wp:inline>
        </w:drawing>
      </w:r>
    </w:p>
    <w:p w:rsidR="000908DA" w:rsidRDefault="000908DA" w:rsidP="000908DA">
      <w:pPr>
        <w:pStyle w:val="Caption"/>
      </w:pPr>
      <w:bookmarkStart w:id="45" w:name="_Ref435099305"/>
      <w:r>
        <w:t xml:space="preserve">Figure </w:t>
      </w:r>
      <w:fldSimple w:instr=" SEQ Figure \* ARABIC ">
        <w:r w:rsidR="00E44E70">
          <w:rPr>
            <w:noProof/>
          </w:rPr>
          <w:t>70</w:t>
        </w:r>
      </w:fldSimple>
      <w:bookmarkEnd w:id="45"/>
      <w:r>
        <w:t>: Serial and temperature value of the 1-wire sensor on the Breakout board.</w:t>
      </w:r>
    </w:p>
    <w:p w:rsidR="000908DA" w:rsidRPr="00DD69BF" w:rsidRDefault="000908DA" w:rsidP="000908DA">
      <w:r>
        <w:rPr>
          <w:b/>
          <w:u w:val="single"/>
        </w:rPr>
        <w:t>NOTE</w:t>
      </w:r>
      <w:r>
        <w:t>: The value of the sensor show</w:t>
      </w:r>
      <w:r w:rsidR="00E44E70">
        <w:t>n</w:t>
      </w:r>
      <w:r>
        <w:t xml:space="preserve"> on </w:t>
      </w:r>
      <w:r w:rsidR="00E44E70">
        <w:fldChar w:fldCharType="begin"/>
      </w:r>
      <w:r w:rsidR="00E44E70">
        <w:instrText xml:space="preserve"> REF _Ref435099305 \h </w:instrText>
      </w:r>
      <w:r w:rsidR="00E44E70">
        <w:fldChar w:fldCharType="separate"/>
      </w:r>
      <w:r w:rsidR="00E44E70">
        <w:t xml:space="preserve">Figure </w:t>
      </w:r>
      <w:r w:rsidR="00E44E70">
        <w:rPr>
          <w:noProof/>
        </w:rPr>
        <w:t>70</w:t>
      </w:r>
      <w:r w:rsidR="00E44E70">
        <w:fldChar w:fldCharType="end"/>
      </w:r>
      <w:r>
        <w:t xml:space="preserve"> is in degrees </w:t>
      </w:r>
      <w:r w:rsidR="00E44E70">
        <w:t>Celsius</w:t>
      </w:r>
      <w:r>
        <w:t>. Depending on the specific sensor on the breakout board o</w:t>
      </w:r>
      <w:r w:rsidR="00E44E70">
        <w:t>r the sensor connected to the 1-</w:t>
      </w:r>
      <w:r>
        <w:t xml:space="preserve">wire bus, the value might be presented in degrees </w:t>
      </w:r>
      <w:r w:rsidR="00E44E70">
        <w:t>Fahrenheit</w:t>
      </w:r>
      <w:r>
        <w:t>. Please, refer to the manual of the specific sensor for more information.</w:t>
      </w:r>
    </w:p>
    <w:p w:rsidR="000908DA" w:rsidRDefault="000908DA" w:rsidP="000908DA">
      <w:pPr>
        <w:pStyle w:val="Heading1"/>
      </w:pPr>
      <w:bookmarkStart w:id="46" w:name="_Toc429397658"/>
      <w:bookmarkStart w:id="47" w:name="_Toc435099394"/>
      <w:r>
        <w:lastRenderedPageBreak/>
        <w:t>Double SIM usage</w:t>
      </w:r>
      <w:bookmarkEnd w:id="46"/>
      <w:bookmarkEnd w:id="47"/>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80"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E44E70">
          <w:rPr>
            <w:noProof/>
          </w:rPr>
          <w:t>71</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w:t>
      </w:r>
      <w:r w:rsidR="00F27E46" w:rsidRPr="00F27E46">
        <w:rPr>
          <w:b/>
          <w:i/>
        </w:rPr>
        <w:t>current</w:t>
      </w:r>
      <w:r w:rsidR="000908DA">
        <w:t xml:space="preserve"> and </w:t>
      </w:r>
      <w:r w:rsidR="000908DA" w:rsidRPr="00F27E46">
        <w:rPr>
          <w:b/>
          <w:i/>
        </w:rPr>
        <w:t>mode</w:t>
      </w:r>
      <w:r w:rsidR="000908DA">
        <w:t xml:space="preserv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E44E70">
          <w:rPr>
            <w:noProof/>
          </w:rPr>
          <w:t>72</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421587" w:rsidP="000908DA">
      <w:pPr>
        <w:pStyle w:val="ListParagraph"/>
        <w:numPr>
          <w:ilvl w:val="0"/>
          <w:numId w:val="20"/>
        </w:numPr>
      </w:pPr>
      <w:r>
        <w:t xml:space="preserve">Drag and drop </w:t>
      </w:r>
      <w:r w:rsidR="000908DA">
        <w:t>an inject node, change the payload to JSON, change its name to SIM1 and set the value of the payload to</w:t>
      </w:r>
      <w:r>
        <w:t xml:space="preserve"> </w:t>
      </w:r>
      <w:r w:rsidR="000908DA">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E44E70">
          <w:rPr>
            <w:noProof/>
          </w:rPr>
          <w:t>73</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E44E70">
          <w:rPr>
            <w:noProof/>
          </w:rPr>
          <w:t>74</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w:t>
      </w:r>
      <w:r w:rsidR="00421587">
        <w:t>node</w:t>
      </w:r>
      <w:r>
        <w:t xml:space="preserv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6E74F4">
      <w:pPr>
        <w:pStyle w:val="ListParagraph"/>
        <w:numPr>
          <w:ilvl w:val="0"/>
          <w:numId w:val="20"/>
        </w:numPr>
      </w:pPr>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E44E70">
          <w:rPr>
            <w:noProof/>
          </w:rPr>
          <w:t>75</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E44E70">
          <w:rPr>
            <w:noProof/>
          </w:rPr>
          <w:t>76</w:t>
        </w:r>
      </w:fldSimple>
      <w:r>
        <w:t>: Wan monitor node connection.</w:t>
      </w:r>
    </w:p>
    <w:p w:rsidR="000908DA" w:rsidRDefault="000908DA" w:rsidP="006E74F4">
      <w:pPr>
        <w:pStyle w:val="ListParagraph"/>
        <w:numPr>
          <w:ilvl w:val="0"/>
          <w:numId w:val="20"/>
        </w:numPr>
      </w:pPr>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E44E70">
          <w:rPr>
            <w:noProof/>
          </w:rPr>
          <w:t>77</w:t>
        </w:r>
      </w:fldSimple>
      <w:r>
        <w:t>: SIM1 and SIM2 inject nodes connected to Wan control node.</w:t>
      </w:r>
    </w:p>
    <w:p w:rsidR="000908DA" w:rsidRDefault="000908DA" w:rsidP="006E74F4">
      <w:pPr>
        <w:pStyle w:val="ListParagraph"/>
        <w:numPr>
          <w:ilvl w:val="0"/>
          <w:numId w:val="20"/>
        </w:numPr>
      </w:pPr>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E44E70">
          <w:rPr>
            <w:noProof/>
          </w:rPr>
          <w:t>78</w:t>
        </w:r>
      </w:fldSimple>
      <w:r>
        <w:t>: Debug output from Wan monitor node showing "sim1" on both mode and current.</w:t>
      </w:r>
    </w:p>
    <w:p w:rsidR="000908DA" w:rsidRDefault="006E74F4" w:rsidP="000908DA">
      <w:r>
        <w:t>L</w:t>
      </w:r>
      <w:r w:rsidR="000908DA">
        <w:t xml:space="preserve">et's switch the SIM to </w:t>
      </w:r>
      <w:r w:rsidR="000908DA" w:rsidRPr="00825CB9">
        <w:rPr>
          <w:b/>
        </w:rPr>
        <w:t>sim2</w:t>
      </w:r>
      <w:r w:rsidR="000908DA">
        <w:t xml:space="preserve"> </w:t>
      </w:r>
      <w:r>
        <w:t xml:space="preserve">by pressing on the SIM2 inject node </w:t>
      </w:r>
      <w:r w:rsidR="000908DA">
        <w:t>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E44E70">
          <w:rPr>
            <w:noProof/>
          </w:rPr>
          <w:t>79</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E44E70">
          <w:rPr>
            <w:noProof/>
          </w:rPr>
          <w:t>80</w:t>
        </w:r>
      </w:fldSimple>
      <w:r>
        <w:t>: Both SIM mode and current are now set to "sim2".</w:t>
      </w:r>
    </w:p>
    <w:p w:rsidR="000908DA" w:rsidRDefault="000908DA" w:rsidP="000908DA">
      <w:r>
        <w:t>This output means that after selecting the second SIM card and the cellu</w:t>
      </w:r>
      <w:r w:rsidR="00421587">
        <w:t>lar modem being rebooted, the Cl</w:t>
      </w:r>
      <w:r>
        <w:t>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E44E70">
          <w:rPr>
            <w:noProof/>
          </w:rPr>
          <w:t>81</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1"/>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E44E70">
          <w:rPr>
            <w:noProof/>
          </w:rPr>
          <w:t>82</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2"/>
          <w:footerReference w:type="default" r:id="rId93"/>
          <w:headerReference w:type="first" r:id="rId94"/>
          <w:footerReference w:type="first" r:id="rId95"/>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6"/>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23DB" w:rsidRDefault="00E123DB" w:rsidP="00004FCF">
      <w:r>
        <w:separator/>
      </w:r>
    </w:p>
    <w:p w:rsidR="00E123DB" w:rsidRDefault="00E123DB"/>
  </w:endnote>
  <w:endnote w:type="continuationSeparator" w:id="1">
    <w:p w:rsidR="00E123DB" w:rsidRDefault="00E123DB" w:rsidP="00004FCF">
      <w:r>
        <w:continuationSeparator/>
      </w:r>
    </w:p>
    <w:p w:rsidR="00E123DB" w:rsidRDefault="00E123D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DD7A22" w:rsidRDefault="00DD7A22">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E44E70">
          <w:rPr>
            <w:noProof/>
            <w:color w:val="969696" w:themeColor="accent3"/>
          </w:rPr>
          <w:t>27</w:t>
        </w:r>
        <w:r w:rsidRPr="00FF5304">
          <w:rPr>
            <w:color w:val="969696" w:themeColor="accent3"/>
          </w:rPr>
          <w:fldChar w:fldCharType="end"/>
        </w:r>
      </w:p>
    </w:sdtContent>
  </w:sdt>
  <w:p w:rsidR="00DD7A22" w:rsidRDefault="00DD7A22"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004FCF">
    <w:pPr>
      <w:pStyle w:val="Footer"/>
    </w:pPr>
  </w:p>
  <w:p w:rsidR="00DD7A22" w:rsidRDefault="00DD7A22"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23DB" w:rsidRDefault="00E123DB" w:rsidP="00004FCF">
      <w:r>
        <w:separator/>
      </w:r>
    </w:p>
    <w:p w:rsidR="00E123DB" w:rsidRDefault="00E123DB"/>
  </w:footnote>
  <w:footnote w:type="continuationSeparator" w:id="1">
    <w:p w:rsidR="00E123DB" w:rsidRDefault="00E123DB" w:rsidP="00004FCF">
      <w:r>
        <w:continuationSeparator/>
      </w:r>
    </w:p>
    <w:p w:rsidR="00E123DB" w:rsidRDefault="00E123D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A22" w:rsidRDefault="00DD7A22"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678D8"/>
    <w:multiLevelType w:val="hybridMultilevel"/>
    <w:tmpl w:val="9CA4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F39DD"/>
    <w:multiLevelType w:val="hybridMultilevel"/>
    <w:tmpl w:val="458EA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CD"/>
    <w:multiLevelType w:val="hybridMultilevel"/>
    <w:tmpl w:val="96188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10DB9"/>
    <w:multiLevelType w:val="hybridMultilevel"/>
    <w:tmpl w:val="2A12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C79F9"/>
    <w:multiLevelType w:val="hybridMultilevel"/>
    <w:tmpl w:val="464C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A6905"/>
    <w:multiLevelType w:val="hybridMultilevel"/>
    <w:tmpl w:val="8B66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6D679B"/>
    <w:multiLevelType w:val="hybridMultilevel"/>
    <w:tmpl w:val="6470B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AA584B"/>
    <w:multiLevelType w:val="hybridMultilevel"/>
    <w:tmpl w:val="34C00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F165C1"/>
    <w:multiLevelType w:val="hybridMultilevel"/>
    <w:tmpl w:val="C4601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B7D2D"/>
    <w:multiLevelType w:val="hybridMultilevel"/>
    <w:tmpl w:val="13201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2017"/>
    <w:multiLevelType w:val="hybridMultilevel"/>
    <w:tmpl w:val="181C6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22EA3"/>
    <w:multiLevelType w:val="hybridMultilevel"/>
    <w:tmpl w:val="5A1663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6D3D93"/>
    <w:multiLevelType w:val="hybridMultilevel"/>
    <w:tmpl w:val="726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C1B86"/>
    <w:multiLevelType w:val="hybridMultilevel"/>
    <w:tmpl w:val="C654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1819FB"/>
    <w:multiLevelType w:val="hybridMultilevel"/>
    <w:tmpl w:val="A60A4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5D5A20"/>
    <w:multiLevelType w:val="hybridMultilevel"/>
    <w:tmpl w:val="D7DA4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EC6091"/>
    <w:multiLevelType w:val="hybridMultilevel"/>
    <w:tmpl w:val="890867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843CE8"/>
    <w:multiLevelType w:val="hybridMultilevel"/>
    <w:tmpl w:val="FB00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D1EAA"/>
    <w:multiLevelType w:val="hybridMultilevel"/>
    <w:tmpl w:val="2B90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BA46F9"/>
    <w:multiLevelType w:val="hybridMultilevel"/>
    <w:tmpl w:val="47C6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6"/>
  </w:num>
  <w:num w:numId="4">
    <w:abstractNumId w:val="21"/>
  </w:num>
  <w:num w:numId="5">
    <w:abstractNumId w:val="19"/>
  </w:num>
  <w:num w:numId="6">
    <w:abstractNumId w:val="24"/>
  </w:num>
  <w:num w:numId="7">
    <w:abstractNumId w:val="32"/>
  </w:num>
  <w:num w:numId="8">
    <w:abstractNumId w:val="25"/>
  </w:num>
  <w:num w:numId="9">
    <w:abstractNumId w:val="5"/>
  </w:num>
  <w:num w:numId="10">
    <w:abstractNumId w:val="15"/>
  </w:num>
  <w:num w:numId="11">
    <w:abstractNumId w:val="8"/>
  </w:num>
  <w:num w:numId="12">
    <w:abstractNumId w:val="1"/>
  </w:num>
  <w:num w:numId="13">
    <w:abstractNumId w:val="11"/>
  </w:num>
  <w:num w:numId="14">
    <w:abstractNumId w:val="13"/>
  </w:num>
  <w:num w:numId="15">
    <w:abstractNumId w:val="16"/>
  </w:num>
  <w:num w:numId="16">
    <w:abstractNumId w:val="22"/>
  </w:num>
  <w:num w:numId="17">
    <w:abstractNumId w:val="26"/>
  </w:num>
  <w:num w:numId="18">
    <w:abstractNumId w:val="28"/>
  </w:num>
  <w:num w:numId="19">
    <w:abstractNumId w:val="29"/>
  </w:num>
  <w:num w:numId="20">
    <w:abstractNumId w:val="14"/>
  </w:num>
  <w:num w:numId="21">
    <w:abstractNumId w:val="10"/>
  </w:num>
  <w:num w:numId="22">
    <w:abstractNumId w:val="20"/>
  </w:num>
  <w:num w:numId="23">
    <w:abstractNumId w:val="12"/>
  </w:num>
  <w:num w:numId="24">
    <w:abstractNumId w:val="2"/>
  </w:num>
  <w:num w:numId="25">
    <w:abstractNumId w:val="33"/>
  </w:num>
  <w:num w:numId="26">
    <w:abstractNumId w:val="9"/>
  </w:num>
  <w:num w:numId="27">
    <w:abstractNumId w:val="7"/>
  </w:num>
  <w:num w:numId="28">
    <w:abstractNumId w:val="27"/>
  </w:num>
  <w:num w:numId="29">
    <w:abstractNumId w:val="3"/>
  </w:num>
  <w:num w:numId="30">
    <w:abstractNumId w:val="18"/>
  </w:num>
  <w:num w:numId="31">
    <w:abstractNumId w:val="30"/>
  </w:num>
  <w:num w:numId="32">
    <w:abstractNumId w:val="0"/>
  </w:num>
  <w:num w:numId="33">
    <w:abstractNumId w:val="31"/>
  </w:num>
  <w:num w:numId="3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62466">
      <o:colormenu v:ext="edit" strokecolor="none"/>
    </o:shapedefaults>
  </w:hdrShapeDefaults>
  <w:footnotePr>
    <w:footnote w:id="0"/>
    <w:footnote w:id="1"/>
  </w:footnotePr>
  <w:endnotePr>
    <w:endnote w:id="0"/>
    <w:endnote w:id="1"/>
  </w:endnotePr>
  <w:compat/>
  <w:rsids>
    <w:rsidRoot w:val="005D4B0B"/>
    <w:rsid w:val="000043BF"/>
    <w:rsid w:val="00004FCF"/>
    <w:rsid w:val="000079AA"/>
    <w:rsid w:val="00007E41"/>
    <w:rsid w:val="00011BD6"/>
    <w:rsid w:val="00016498"/>
    <w:rsid w:val="000172DC"/>
    <w:rsid w:val="000361E4"/>
    <w:rsid w:val="00056318"/>
    <w:rsid w:val="000719EE"/>
    <w:rsid w:val="00075E64"/>
    <w:rsid w:val="000908DA"/>
    <w:rsid w:val="000C741D"/>
    <w:rsid w:val="000D653F"/>
    <w:rsid w:val="000E0D74"/>
    <w:rsid w:val="00105B5A"/>
    <w:rsid w:val="001154FE"/>
    <w:rsid w:val="00133131"/>
    <w:rsid w:val="00136BB9"/>
    <w:rsid w:val="0013793D"/>
    <w:rsid w:val="00166476"/>
    <w:rsid w:val="001A3008"/>
    <w:rsid w:val="001A35FC"/>
    <w:rsid w:val="001C1048"/>
    <w:rsid w:val="001C6E7C"/>
    <w:rsid w:val="001F58F1"/>
    <w:rsid w:val="001F751C"/>
    <w:rsid w:val="0022064A"/>
    <w:rsid w:val="00234260"/>
    <w:rsid w:val="00261F72"/>
    <w:rsid w:val="00266D47"/>
    <w:rsid w:val="0027041C"/>
    <w:rsid w:val="002757CF"/>
    <w:rsid w:val="0027628D"/>
    <w:rsid w:val="002A7E20"/>
    <w:rsid w:val="002C07FC"/>
    <w:rsid w:val="002C4077"/>
    <w:rsid w:val="002D5C08"/>
    <w:rsid w:val="00306297"/>
    <w:rsid w:val="0032489F"/>
    <w:rsid w:val="00350913"/>
    <w:rsid w:val="00361DA6"/>
    <w:rsid w:val="00372281"/>
    <w:rsid w:val="0037456D"/>
    <w:rsid w:val="00384299"/>
    <w:rsid w:val="00396300"/>
    <w:rsid w:val="003D1F1E"/>
    <w:rsid w:val="003D3755"/>
    <w:rsid w:val="003D4DC4"/>
    <w:rsid w:val="003D6854"/>
    <w:rsid w:val="003E3C7C"/>
    <w:rsid w:val="00414AD0"/>
    <w:rsid w:val="00421587"/>
    <w:rsid w:val="004379C8"/>
    <w:rsid w:val="00473C76"/>
    <w:rsid w:val="004743EC"/>
    <w:rsid w:val="004C6E4C"/>
    <w:rsid w:val="004E1328"/>
    <w:rsid w:val="004F7B94"/>
    <w:rsid w:val="00510116"/>
    <w:rsid w:val="00524F9C"/>
    <w:rsid w:val="00532AE1"/>
    <w:rsid w:val="00545B6C"/>
    <w:rsid w:val="00593CAE"/>
    <w:rsid w:val="005B2309"/>
    <w:rsid w:val="005C68D5"/>
    <w:rsid w:val="005D4B0B"/>
    <w:rsid w:val="005D624F"/>
    <w:rsid w:val="00613351"/>
    <w:rsid w:val="0063031F"/>
    <w:rsid w:val="00645BF8"/>
    <w:rsid w:val="00646C0A"/>
    <w:rsid w:val="00670A66"/>
    <w:rsid w:val="00674BDE"/>
    <w:rsid w:val="00680D1C"/>
    <w:rsid w:val="00684487"/>
    <w:rsid w:val="006A3632"/>
    <w:rsid w:val="006C360D"/>
    <w:rsid w:val="006C69CF"/>
    <w:rsid w:val="006C7B12"/>
    <w:rsid w:val="006D047D"/>
    <w:rsid w:val="006E74F4"/>
    <w:rsid w:val="006F11B4"/>
    <w:rsid w:val="006F22BD"/>
    <w:rsid w:val="006F5EB0"/>
    <w:rsid w:val="00702D46"/>
    <w:rsid w:val="00736960"/>
    <w:rsid w:val="00750223"/>
    <w:rsid w:val="007627B3"/>
    <w:rsid w:val="00772613"/>
    <w:rsid w:val="00775E73"/>
    <w:rsid w:val="00796FB4"/>
    <w:rsid w:val="007A220A"/>
    <w:rsid w:val="007A2593"/>
    <w:rsid w:val="007A599F"/>
    <w:rsid w:val="007A5CE5"/>
    <w:rsid w:val="007F7A7E"/>
    <w:rsid w:val="008130F9"/>
    <w:rsid w:val="0082179C"/>
    <w:rsid w:val="00825CB9"/>
    <w:rsid w:val="00844218"/>
    <w:rsid w:val="00877405"/>
    <w:rsid w:val="008B4947"/>
    <w:rsid w:val="008C2D9F"/>
    <w:rsid w:val="0090029D"/>
    <w:rsid w:val="00903589"/>
    <w:rsid w:val="00934203"/>
    <w:rsid w:val="009421C8"/>
    <w:rsid w:val="00943064"/>
    <w:rsid w:val="009473F3"/>
    <w:rsid w:val="00962265"/>
    <w:rsid w:val="009701D8"/>
    <w:rsid w:val="00983572"/>
    <w:rsid w:val="00986DB9"/>
    <w:rsid w:val="009A24F2"/>
    <w:rsid w:val="009C3313"/>
    <w:rsid w:val="009E564C"/>
    <w:rsid w:val="00A00D7A"/>
    <w:rsid w:val="00A162DA"/>
    <w:rsid w:val="00A241F8"/>
    <w:rsid w:val="00A24F2B"/>
    <w:rsid w:val="00A50B84"/>
    <w:rsid w:val="00A53711"/>
    <w:rsid w:val="00A64DAD"/>
    <w:rsid w:val="00A85C56"/>
    <w:rsid w:val="00A920A4"/>
    <w:rsid w:val="00AA7E76"/>
    <w:rsid w:val="00AD2B52"/>
    <w:rsid w:val="00AE11D6"/>
    <w:rsid w:val="00AF1CB8"/>
    <w:rsid w:val="00B026F3"/>
    <w:rsid w:val="00B1275F"/>
    <w:rsid w:val="00B26DC7"/>
    <w:rsid w:val="00B85DB7"/>
    <w:rsid w:val="00BB39B9"/>
    <w:rsid w:val="00C165B1"/>
    <w:rsid w:val="00C27FBB"/>
    <w:rsid w:val="00C47445"/>
    <w:rsid w:val="00C61058"/>
    <w:rsid w:val="00C63BC5"/>
    <w:rsid w:val="00C66BF2"/>
    <w:rsid w:val="00C73EA4"/>
    <w:rsid w:val="00CA3824"/>
    <w:rsid w:val="00CA76AA"/>
    <w:rsid w:val="00CC7A8C"/>
    <w:rsid w:val="00CF2658"/>
    <w:rsid w:val="00D039BE"/>
    <w:rsid w:val="00D1167B"/>
    <w:rsid w:val="00D11A60"/>
    <w:rsid w:val="00D2371F"/>
    <w:rsid w:val="00D31788"/>
    <w:rsid w:val="00D375AD"/>
    <w:rsid w:val="00D74A91"/>
    <w:rsid w:val="00DD7A22"/>
    <w:rsid w:val="00DF0021"/>
    <w:rsid w:val="00E055FC"/>
    <w:rsid w:val="00E123DB"/>
    <w:rsid w:val="00E251FC"/>
    <w:rsid w:val="00E33090"/>
    <w:rsid w:val="00E34E53"/>
    <w:rsid w:val="00E44E70"/>
    <w:rsid w:val="00EA7663"/>
    <w:rsid w:val="00EF162E"/>
    <w:rsid w:val="00F25B6B"/>
    <w:rsid w:val="00F27E46"/>
    <w:rsid w:val="00F335B9"/>
    <w:rsid w:val="00F34E4D"/>
    <w:rsid w:val="00F35559"/>
    <w:rsid w:val="00F40744"/>
    <w:rsid w:val="00F52179"/>
    <w:rsid w:val="00F67E17"/>
    <w:rsid w:val="00F75100"/>
    <w:rsid w:val="00FA6A2A"/>
    <w:rsid w:val="00FB7009"/>
    <w:rsid w:val="00FC129D"/>
    <w:rsid w:val="00FC2916"/>
    <w:rsid w:val="00FC6067"/>
    <w:rsid w:val="00FC739D"/>
    <w:rsid w:val="00FF5304"/>
    <w:rsid w:val="00FF5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5.png"/></Relationships>
</file>

<file path=word/_rels/header2.xml.rels><?xml version="1.0" encoding="UTF-8" standalone="yes"?>
<Relationships xmlns="http://schemas.openxmlformats.org/package/2006/relationships"><Relationship Id="rId1" Type="http://schemas.openxmlformats.org/officeDocument/2006/relationships/image" Target="media/image85.png"/></Relationships>
</file>

<file path=word/_rels/header3.xml.rels><?xml version="1.0" encoding="UTF-8" standalone="yes"?>
<Relationships xmlns="http://schemas.openxmlformats.org/package/2006/relationships"><Relationship Id="rId1" Type="http://schemas.openxmlformats.org/officeDocument/2006/relationships/image" Target="media/image86.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7.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14</TotalTime>
  <Pages>37</Pages>
  <Words>3905</Words>
  <Characters>22264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Telematics card powered by LuvitRED</vt:lpstr>
    </vt:vector>
  </TitlesOfParts>
  <Company>Option NV</Company>
  <LinksUpToDate>false</LinksUpToDate>
  <CharactersWithSpaces>26117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powered by LuvitRED</dc:title>
  <dc:creator>Franco Arboleda</dc:creator>
  <cp:lastModifiedBy>Franco</cp:lastModifiedBy>
  <cp:revision>6</cp:revision>
  <cp:lastPrinted>2012-04-13T11:30:00Z</cp:lastPrinted>
  <dcterms:created xsi:type="dcterms:W3CDTF">2015-09-29T17:26:00Z</dcterms:created>
  <dcterms:modified xsi:type="dcterms:W3CDTF">2015-11-12T15:47:00Z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v003int</vt:lpwstr>
  </property>
</Properties>
</file>